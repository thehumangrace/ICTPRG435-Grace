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itle page layout table"/>
      </w:tblPr>
      <w:tblGrid>
        <w:gridCol w:w="9360"/>
      </w:tblGrid>
      <w:tr w:rsidR="00417BE5" w14:paraId="4F53EFDE" w14:textId="77777777">
        <w:trPr>
          <w:trHeight w:val="2430"/>
        </w:trPr>
        <w:tc>
          <w:tcPr>
            <w:tcW w:w="9350" w:type="dxa"/>
            <w:vAlign w:val="bottom"/>
          </w:tcPr>
          <w:sdt>
            <w:sdtPr>
              <w:rPr>
                <w:sz w:val="40"/>
                <w:szCs w:val="40"/>
              </w:rPr>
              <w:alias w:val="Title"/>
              <w:tag w:val=""/>
              <w:id w:val="-1457634406"/>
              <w:placeholder>
                <w:docPart w:val="A5D84D86A55D46898229DCD9BC9A1FB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F53EFDD" w14:textId="3875EB96" w:rsidR="00417BE5" w:rsidRDefault="00297926" w:rsidP="003C5CC4">
                <w:pPr>
                  <w:jc w:val="center"/>
                </w:pPr>
                <w:r>
                  <w:rPr>
                    <w:sz w:val="40"/>
                    <w:szCs w:val="40"/>
                  </w:rPr>
                  <w:t>Programming - AT1</w:t>
                </w:r>
              </w:p>
            </w:sdtContent>
          </w:sdt>
        </w:tc>
      </w:tr>
      <w:tr w:rsidR="00417BE5" w14:paraId="4F53EFE2" w14:textId="77777777">
        <w:trPr>
          <w:trHeight w:val="6705"/>
        </w:trPr>
        <w:tc>
          <w:tcPr>
            <w:tcW w:w="9350" w:type="dxa"/>
            <w:vAlign w:val="bottom"/>
          </w:tcPr>
          <w:p w14:paraId="4F53EFDF" w14:textId="2EA6C5CA" w:rsidR="00417BE5" w:rsidRDefault="004B239E" w:rsidP="006A0793">
            <w:r>
              <w:t>{</w:t>
            </w:r>
            <w:sdt>
              <w:sdtPr>
                <w:alias w:val="Your Name"/>
                <w:tag w:val=""/>
                <w:id w:val="691496539"/>
                <w:placeholder>
                  <w:docPart w:val="122D1E12847F4A6BBD1A7E5CEC61E800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297926">
                  <w:t>{Grace Garrett} {13260436}</w:t>
                </w:r>
              </w:sdtContent>
            </w:sdt>
          </w:p>
          <w:p w14:paraId="6B3F5854" w14:textId="05FA0043" w:rsidR="00FA655F" w:rsidRDefault="006F1A07" w:rsidP="006A0793">
            <w:r w:rsidRPr="006F1A07">
              <w:t>Write scripts for software applications (22603VIC)</w:t>
            </w:r>
          </w:p>
          <w:p w14:paraId="4F53EFE1" w14:textId="5B7C8173" w:rsidR="00417BE5" w:rsidRDefault="00E03A22" w:rsidP="006A0793">
            <w:sdt>
              <w:sdtPr>
                <w:id w:val="1657335012"/>
                <w:placeholder>
                  <w:docPart w:val="21EF3FFAC12249FA8DD017681A8435E7"/>
                </w:placeholder>
                <w:date w:fullDate="2025-10-16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297926">
                  <w:t>October 16, 2025</w:t>
                </w:r>
              </w:sdtContent>
            </w:sdt>
          </w:p>
        </w:tc>
      </w:tr>
    </w:tbl>
    <w:p w14:paraId="4F53EFE3" w14:textId="77777777" w:rsidR="00417BE5" w:rsidRDefault="00417BE5"/>
    <w:p w14:paraId="4F53EFE4" w14:textId="77777777" w:rsidR="00417BE5" w:rsidRDefault="00417BE5">
      <w:pPr>
        <w:sectPr w:rsidR="00417BE5">
          <w:footerReference w:type="first" r:id="rId9"/>
          <w:pgSz w:w="12240" w:h="15840" w:code="1"/>
          <w:pgMar w:top="1440" w:right="1440" w:bottom="1440" w:left="1440" w:header="720" w:footer="720" w:gutter="0"/>
          <w:pgBorders w:display="firstPage">
            <w:top w:val="single" w:sz="36" w:space="1" w:color="2E74B5" w:themeColor="accent1" w:themeShade="BF"/>
            <w:left w:val="single" w:sz="36" w:space="4" w:color="2E74B5" w:themeColor="accent1" w:themeShade="BF"/>
            <w:bottom w:val="single" w:sz="36" w:space="1" w:color="2E74B5" w:themeColor="accent1" w:themeShade="BF"/>
            <w:right w:val="single" w:sz="36" w:space="4" w:color="2E74B5" w:themeColor="accent1" w:themeShade="BF"/>
          </w:pgBorders>
          <w:cols w:space="720"/>
          <w:vAlign w:val="center"/>
          <w:docGrid w:linePitch="360"/>
        </w:sectPr>
      </w:pPr>
    </w:p>
    <w:sdt>
      <w:sdtPr>
        <w:rPr>
          <w:rFonts w:ascii="Arial" w:eastAsiaTheme="minorEastAsia" w:hAnsi="Arial" w:cstheme="minorBidi"/>
          <w:color w:val="auto"/>
          <w:sz w:val="22"/>
          <w:szCs w:val="22"/>
          <w:lang w:eastAsia="ja-JP"/>
        </w:rPr>
        <w:id w:val="20154951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53EFE9" w14:textId="77777777" w:rsidR="00290764" w:rsidRDefault="00290764">
          <w:pPr>
            <w:pStyle w:val="TOCHeading"/>
          </w:pPr>
          <w:r>
            <w:t>Table of Contents</w:t>
          </w:r>
        </w:p>
        <w:p w14:paraId="166F5CE8" w14:textId="7C8E5EF2" w:rsidR="00084BC6" w:rsidRDefault="0029076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45307" w:history="1">
            <w:r w:rsidR="00084BC6" w:rsidRPr="003B03A8">
              <w:rPr>
                <w:rStyle w:val="Hyperlink"/>
                <w:noProof/>
              </w:rPr>
              <w:t>Introduction: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_Toc213345307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2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494BF7D6" w14:textId="27164229" w:rsidR="00084BC6" w:rsidRDefault="00E03A2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08" w:history="1">
            <w:r w:rsidR="00084BC6" w:rsidRPr="003B03A8">
              <w:rPr>
                <w:rStyle w:val="Hyperlink"/>
                <w:noProof/>
              </w:rPr>
              <w:t>Project Task 1: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_Toc213345308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2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026FB87E" w14:textId="209253B8" w:rsidR="00084BC6" w:rsidRDefault="00E03A2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09" w:history="1">
            <w:r w:rsidR="00084BC6" w:rsidRPr="003B03A8">
              <w:rPr>
                <w:rStyle w:val="Hyperlink"/>
                <w:noProof/>
              </w:rPr>
              <w:t>Written Email Response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_Toc213345309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2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130574E5" w14:textId="542771BC" w:rsidR="00084BC6" w:rsidRDefault="00E03A2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10" w:history="1">
            <w:r w:rsidR="00084BC6" w:rsidRPr="003B03A8">
              <w:rPr>
                <w:rStyle w:val="Hyperlink"/>
                <w:noProof/>
              </w:rPr>
              <w:t>Project Task 2: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_Toc213345310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3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536234BB" w14:textId="59959297" w:rsidR="00084BC6" w:rsidRDefault="00E03A22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11" w:history="1">
            <w:r w:rsidR="00084BC6" w:rsidRPr="003B03A8">
              <w:rPr>
                <w:rStyle w:val="Hyperlink"/>
                <w:noProof/>
              </w:rPr>
              <w:t>1.</w:t>
            </w:r>
            <w:r w:rsidR="00084BC6">
              <w:rPr>
                <w:rFonts w:asciiTheme="minorHAnsi" w:hAnsiTheme="minorHAnsi"/>
                <w:noProof/>
                <w:lang w:val="en-AU" w:eastAsia="en-AU"/>
              </w:rPr>
              <w:tab/>
            </w:r>
            <w:r w:rsidR="00084BC6" w:rsidRPr="003B03A8">
              <w:rPr>
                <w:rStyle w:val="Hyperlink"/>
                <w:noProof/>
              </w:rPr>
              <w:t>Input-Process-Output Chart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_Toc213345311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3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798DDBF9" w14:textId="4107D132" w:rsidR="00084BC6" w:rsidRDefault="00E03A22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12" w:history="1">
            <w:r w:rsidR="00084BC6" w:rsidRPr="003B03A8">
              <w:rPr>
                <w:rStyle w:val="Hyperlink"/>
                <w:noProof/>
              </w:rPr>
              <w:t>2.</w:t>
            </w:r>
            <w:r w:rsidR="00084BC6">
              <w:rPr>
                <w:rFonts w:asciiTheme="minorHAnsi" w:hAnsiTheme="minorHAnsi"/>
                <w:noProof/>
                <w:lang w:val="en-AU" w:eastAsia="en-AU"/>
              </w:rPr>
              <w:tab/>
            </w:r>
            <w:r w:rsidR="00084BC6" w:rsidRPr="003B03A8">
              <w:rPr>
                <w:rStyle w:val="Hyperlink"/>
                <w:noProof/>
              </w:rPr>
              <w:t>Variable List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_Toc213345312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3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523CCAD4" w14:textId="05C10F82" w:rsidR="00084BC6" w:rsidRDefault="00E03A22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13" w:history="1">
            <w:r w:rsidR="00084BC6" w:rsidRPr="003B03A8">
              <w:rPr>
                <w:rStyle w:val="Hyperlink"/>
                <w:noProof/>
              </w:rPr>
              <w:t>3.</w:t>
            </w:r>
            <w:r w:rsidR="00084BC6">
              <w:rPr>
                <w:rFonts w:asciiTheme="minorHAnsi" w:hAnsiTheme="minorHAnsi"/>
                <w:noProof/>
                <w:lang w:val="en-AU" w:eastAsia="en-AU"/>
              </w:rPr>
              <w:tab/>
            </w:r>
            <w:r w:rsidR="00084BC6" w:rsidRPr="003B03A8">
              <w:rPr>
                <w:rStyle w:val="Hyperlink"/>
                <w:noProof/>
              </w:rPr>
              <w:t>English Method (Pseudocode)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_Toc213345313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4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013E0C19" w14:textId="03635102" w:rsidR="00084BC6" w:rsidRDefault="00E03A2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14" w:history="1">
            <w:r w:rsidR="00084BC6" w:rsidRPr="003B03A8">
              <w:rPr>
                <w:rStyle w:val="Hyperlink"/>
                <w:noProof/>
              </w:rPr>
              <w:t>Python Code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_Toc213345314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6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4462CFD5" w14:textId="711D03AF" w:rsidR="00084BC6" w:rsidRDefault="00E03A22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15" w:history="1">
            <w:r w:rsidR="00084BC6" w:rsidRPr="003B03A8">
              <w:rPr>
                <w:rStyle w:val="Hyperlink"/>
                <w:noProof/>
              </w:rPr>
              <w:t>5.</w:t>
            </w:r>
            <w:r w:rsidR="00084BC6">
              <w:rPr>
                <w:rFonts w:asciiTheme="minorHAnsi" w:hAnsiTheme="minorHAnsi"/>
                <w:noProof/>
                <w:lang w:val="en-AU" w:eastAsia="en-AU"/>
              </w:rPr>
              <w:tab/>
            </w:r>
            <w:r w:rsidR="00084BC6" w:rsidRPr="003B03A8">
              <w:rPr>
                <w:rStyle w:val="Hyperlink"/>
                <w:noProof/>
              </w:rPr>
              <w:t>Desk Check – SUMMARY TABLE – All Result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_Toc213345315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8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1DCBF36D" w14:textId="46F579FB" w:rsidR="00084BC6" w:rsidRDefault="00E03A2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16" w:history="1">
            <w:r w:rsidR="00084BC6" w:rsidRPr="003B03A8">
              <w:rPr>
                <w:rStyle w:val="Hyperlink"/>
                <w:noProof/>
              </w:rPr>
              <w:t>Project Task 3: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_Toc213345316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9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344661C2" w14:textId="433646D3" w:rsidR="00084BC6" w:rsidRDefault="00E03A2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17" w:history="1">
            <w:r w:rsidR="00084BC6" w:rsidRPr="003B03A8">
              <w:rPr>
                <w:rStyle w:val="Hyperlink"/>
                <w:noProof/>
              </w:rPr>
              <w:t>Application 3a: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_Toc213345317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9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0B211C0F" w14:textId="5511838E" w:rsidR="00084BC6" w:rsidRDefault="00E03A2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18" w:history="1">
            <w:r w:rsidR="00084BC6" w:rsidRPr="003B03A8">
              <w:rPr>
                <w:rStyle w:val="Hyperlink"/>
                <w:noProof/>
              </w:rPr>
              <w:t>Application 3b: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_Toc213345318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10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103E10FE" w14:textId="28E0974F" w:rsidR="00084BC6" w:rsidRDefault="00E03A2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19" w:history="1">
            <w:r w:rsidR="00084BC6" w:rsidRPr="003B03A8">
              <w:rPr>
                <w:rStyle w:val="Hyperlink"/>
                <w:noProof/>
              </w:rPr>
              <w:t>Application 3c: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_Toc213345319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11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381E93D3" w14:textId="6142FCF0" w:rsidR="00084BC6" w:rsidRDefault="00E03A2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20" w:history="1">
            <w:r w:rsidR="00084BC6" w:rsidRPr="003B03A8">
              <w:rPr>
                <w:rStyle w:val="Hyperlink"/>
                <w:noProof/>
              </w:rPr>
              <w:t>Project Task 4: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_Toc213345320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13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0819DE4C" w14:textId="6B0EA871" w:rsidR="00084BC6" w:rsidRDefault="00E03A2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21" w:history="1">
            <w:r w:rsidR="00084BC6" w:rsidRPr="003B03A8">
              <w:rPr>
                <w:rStyle w:val="Hyperlink"/>
                <w:noProof/>
              </w:rPr>
              <w:t>DEBUGGING DOCUMENTATION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_Toc213345321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13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6371B883" w14:textId="5DD82588" w:rsidR="00084BC6" w:rsidRDefault="00E03A2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22" w:history="1">
            <w:r w:rsidR="00084BC6" w:rsidRPr="003B03A8">
              <w:rPr>
                <w:rStyle w:val="Hyperlink"/>
                <w:noProof/>
              </w:rPr>
              <w:t>Conclusion: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_Toc213345322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19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1CC06E8E" w14:textId="674985AE" w:rsidR="00084BC6" w:rsidRDefault="00E03A2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AU" w:eastAsia="en-AU"/>
            </w:rPr>
          </w:pPr>
          <w:hyperlink w:anchor="_Toc213345323" w:history="1">
            <w:r w:rsidR="00084BC6" w:rsidRPr="003B03A8">
              <w:rPr>
                <w:rStyle w:val="Hyperlink"/>
                <w:noProof/>
              </w:rPr>
              <w:t>References:</w:t>
            </w:r>
            <w:r w:rsidR="00084BC6">
              <w:rPr>
                <w:noProof/>
                <w:webHidden/>
              </w:rPr>
              <w:tab/>
            </w:r>
            <w:r w:rsidR="00084BC6">
              <w:rPr>
                <w:noProof/>
                <w:webHidden/>
              </w:rPr>
              <w:fldChar w:fldCharType="begin"/>
            </w:r>
            <w:r w:rsidR="00084BC6">
              <w:rPr>
                <w:noProof/>
                <w:webHidden/>
              </w:rPr>
              <w:instrText xml:space="preserve"> PAGEREF _Toc213345323 \h </w:instrText>
            </w:r>
            <w:r w:rsidR="00084BC6">
              <w:rPr>
                <w:noProof/>
                <w:webHidden/>
              </w:rPr>
            </w:r>
            <w:r w:rsidR="00084BC6">
              <w:rPr>
                <w:noProof/>
                <w:webHidden/>
              </w:rPr>
              <w:fldChar w:fldCharType="separate"/>
            </w:r>
            <w:r w:rsidR="00084BC6">
              <w:rPr>
                <w:noProof/>
                <w:webHidden/>
              </w:rPr>
              <w:t>20</w:t>
            </w:r>
            <w:r w:rsidR="00084BC6">
              <w:rPr>
                <w:noProof/>
                <w:webHidden/>
              </w:rPr>
              <w:fldChar w:fldCharType="end"/>
            </w:r>
          </w:hyperlink>
        </w:p>
        <w:p w14:paraId="4F53EFF4" w14:textId="4A400E3F" w:rsidR="00290764" w:rsidRDefault="00290764">
          <w:r>
            <w:rPr>
              <w:b/>
              <w:bCs/>
              <w:noProof/>
            </w:rPr>
            <w:fldChar w:fldCharType="end"/>
          </w:r>
        </w:p>
      </w:sdtContent>
    </w:sdt>
    <w:p w14:paraId="4F53EFF5" w14:textId="77777777" w:rsidR="00290764" w:rsidRDefault="00290764" w:rsidP="00290764"/>
    <w:p w14:paraId="4F53EFF6" w14:textId="77777777" w:rsidR="00417BE5" w:rsidRDefault="0088676C">
      <w:r>
        <w:br w:type="page"/>
      </w:r>
    </w:p>
    <w:p w14:paraId="4F53EFF7" w14:textId="756DC260" w:rsidR="00417BE5" w:rsidRDefault="0088676C">
      <w:pPr>
        <w:pStyle w:val="Heading1"/>
      </w:pPr>
      <w:bookmarkStart w:id="0" w:name="_Toc213345307"/>
      <w:r>
        <w:lastRenderedPageBreak/>
        <w:t>Introduction</w:t>
      </w:r>
      <w:r w:rsidR="00A61E0F">
        <w:t>:</w:t>
      </w:r>
      <w:bookmarkEnd w:id="0"/>
    </w:p>
    <w:p w14:paraId="0E736E53" w14:textId="20E7BC91" w:rsidR="000D08E5" w:rsidRPr="000D08E5" w:rsidRDefault="000D08E5" w:rsidP="000D08E5">
      <w:p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>
        <w:rPr>
          <w:rFonts w:eastAsia="Times New Roman" w:cs="Arial"/>
          <w:color w:val="000000"/>
          <w:lang w:val="en-AU" w:eastAsia="en-AU"/>
        </w:rPr>
        <w:t>This assessment will demonstrate</w:t>
      </w:r>
      <w:r w:rsidRPr="000D08E5">
        <w:rPr>
          <w:rFonts w:eastAsia="Times New Roman" w:cs="Arial"/>
          <w:color w:val="000000"/>
          <w:lang w:val="en-AU" w:eastAsia="en-AU"/>
        </w:rPr>
        <w:t xml:space="preserve"> my ability to design, write, and test Python applications that meet specific user and business requirements. Each project task highlights di</w:t>
      </w:r>
      <w:r w:rsidR="004069C6">
        <w:rPr>
          <w:rFonts w:eastAsia="Times New Roman" w:cs="Arial"/>
          <w:color w:val="000000"/>
          <w:lang w:val="en-AU" w:eastAsia="en-AU"/>
        </w:rPr>
        <w:t>fferent aspects of programming, including</w:t>
      </w:r>
      <w:r w:rsidRPr="000D08E5">
        <w:rPr>
          <w:rFonts w:eastAsia="Times New Roman" w:cs="Arial"/>
          <w:color w:val="000000"/>
          <w:lang w:val="en-AU" w:eastAsia="en-AU"/>
        </w:rPr>
        <w:t xml:space="preserve"> pl</w:t>
      </w:r>
      <w:r w:rsidR="00C509A6">
        <w:rPr>
          <w:rFonts w:eastAsia="Times New Roman" w:cs="Arial"/>
          <w:color w:val="000000"/>
          <w:lang w:val="en-AU" w:eastAsia="en-AU"/>
        </w:rPr>
        <w:t>anning and documentation using</w:t>
      </w:r>
      <w:r w:rsidRPr="000D08E5">
        <w:rPr>
          <w:rFonts w:eastAsia="Times New Roman" w:cs="Arial"/>
          <w:color w:val="000000"/>
          <w:lang w:val="en-AU" w:eastAsia="en-AU"/>
        </w:rPr>
        <w:t xml:space="preserve"> pseudocode and</w:t>
      </w:r>
      <w:r w:rsidR="009806A6">
        <w:rPr>
          <w:rFonts w:eastAsia="Times New Roman" w:cs="Arial"/>
          <w:color w:val="000000"/>
          <w:lang w:val="en-AU" w:eastAsia="en-AU"/>
        </w:rPr>
        <w:t xml:space="preserve"> Input-process-</w:t>
      </w:r>
      <w:r>
        <w:rPr>
          <w:rFonts w:eastAsia="Times New Roman" w:cs="Arial"/>
          <w:color w:val="000000"/>
          <w:lang w:val="en-AU" w:eastAsia="en-AU"/>
        </w:rPr>
        <w:t>output</w:t>
      </w:r>
      <w:r w:rsidRPr="000D08E5">
        <w:rPr>
          <w:rFonts w:eastAsia="Times New Roman" w:cs="Arial"/>
          <w:color w:val="000000"/>
          <w:lang w:val="en-AU" w:eastAsia="en-AU"/>
        </w:rPr>
        <w:t xml:space="preserve"> charts, to writing clean, functional Python scripts w</w:t>
      </w:r>
      <w:r>
        <w:rPr>
          <w:rFonts w:eastAsia="Times New Roman" w:cs="Arial"/>
          <w:color w:val="000000"/>
          <w:lang w:val="en-AU" w:eastAsia="en-AU"/>
        </w:rPr>
        <w:t>ith validation and proper use of commenting</w:t>
      </w:r>
      <w:r w:rsidRPr="000D08E5">
        <w:rPr>
          <w:rFonts w:eastAsia="Times New Roman" w:cs="Arial"/>
          <w:color w:val="000000"/>
          <w:lang w:val="en-AU" w:eastAsia="en-AU"/>
        </w:rPr>
        <w:t xml:space="preserve">. The assessment also focuses on identifying and correcting syntax and logic errors </w:t>
      </w:r>
      <w:r w:rsidR="009806A6">
        <w:rPr>
          <w:rFonts w:eastAsia="Times New Roman" w:cs="Arial"/>
          <w:color w:val="000000"/>
          <w:lang w:val="en-AU" w:eastAsia="en-AU"/>
        </w:rPr>
        <w:t xml:space="preserve">and writing </w:t>
      </w:r>
      <w:r w:rsidRPr="000D08E5">
        <w:rPr>
          <w:rFonts w:eastAsia="Times New Roman" w:cs="Arial"/>
          <w:color w:val="000000"/>
          <w:lang w:val="en-AU" w:eastAsia="en-AU"/>
        </w:rPr>
        <w:t>th</w:t>
      </w:r>
      <w:r w:rsidR="009806A6">
        <w:rPr>
          <w:rFonts w:eastAsia="Times New Roman" w:cs="Arial"/>
          <w:color w:val="000000"/>
          <w:lang w:val="en-AU" w:eastAsia="en-AU"/>
        </w:rPr>
        <w:t>o</w:t>
      </w:r>
      <w:r w:rsidRPr="000D08E5">
        <w:rPr>
          <w:rFonts w:eastAsia="Times New Roman" w:cs="Arial"/>
          <w:color w:val="000000"/>
          <w:lang w:val="en-AU" w:eastAsia="en-AU"/>
        </w:rPr>
        <w:t xml:space="preserve">rough structured debugging documentation. </w:t>
      </w:r>
      <w:r w:rsidR="00C509A6" w:rsidRPr="000D08E5">
        <w:rPr>
          <w:rFonts w:eastAsia="Times New Roman" w:cs="Arial"/>
          <w:color w:val="000000"/>
          <w:lang w:val="en-AU" w:eastAsia="en-AU"/>
        </w:rPr>
        <w:t>Together</w:t>
      </w:r>
      <w:r w:rsidRPr="000D08E5">
        <w:rPr>
          <w:rFonts w:eastAsia="Times New Roman" w:cs="Arial"/>
          <w:color w:val="000000"/>
          <w:lang w:val="en-AU" w:eastAsia="en-AU"/>
        </w:rPr>
        <w:t>, these tasks show how programming principles can be applied to create reliable, user-friendly, and well-documented software solutions.</w:t>
      </w:r>
    </w:p>
    <w:p w14:paraId="4F53EFF9" w14:textId="2E7CFB1F" w:rsidR="00417BE5" w:rsidRDefault="00417BE5" w:rsidP="00BB323E"/>
    <w:p w14:paraId="161A4AAD" w14:textId="77777777" w:rsidR="00BB323E" w:rsidRDefault="00BB323E" w:rsidP="00BB323E"/>
    <w:p w14:paraId="0063FB1D" w14:textId="13541701" w:rsidR="00BB323E" w:rsidRDefault="00BB323E" w:rsidP="00D83B9C">
      <w:pPr>
        <w:pStyle w:val="Heading1"/>
        <w:spacing w:before="280"/>
        <w:rPr>
          <w:rStyle w:val="Heading1Char"/>
        </w:rPr>
      </w:pPr>
      <w:bookmarkStart w:id="1" w:name="_Toc213345308"/>
      <w:r>
        <w:rPr>
          <w:rStyle w:val="Heading1Char"/>
        </w:rPr>
        <w:t>Project Task 1:</w:t>
      </w:r>
      <w:bookmarkEnd w:id="1"/>
    </w:p>
    <w:p w14:paraId="1C033A63" w14:textId="416DA307" w:rsidR="00EB200D" w:rsidRPr="00EB200D" w:rsidRDefault="00EB200D" w:rsidP="00EB200D">
      <w:pPr>
        <w:pStyle w:val="Heading2"/>
      </w:pPr>
      <w:bookmarkStart w:id="2" w:name="_Toc213345309"/>
      <w:r>
        <w:t>Written Email Response</w:t>
      </w:r>
      <w:bookmarkEnd w:id="2"/>
    </w:p>
    <w:p w14:paraId="5C633BA3" w14:textId="32D32322" w:rsidR="00BB323E" w:rsidRDefault="00D83B9C" w:rsidP="00D83B9C">
      <w:pPr>
        <w:ind w:left="0"/>
      </w:pPr>
      <w:r>
        <w:t>Good Morning, J.Brin</w:t>
      </w:r>
    </w:p>
    <w:p w14:paraId="68F7AD9C" w14:textId="01543D32" w:rsidR="00D83B9C" w:rsidRDefault="00D83B9C" w:rsidP="00D83B9C">
      <w:pPr>
        <w:ind w:left="0"/>
      </w:pPr>
      <w:r>
        <w:t>Please see attached:</w:t>
      </w:r>
    </w:p>
    <w:p w14:paraId="17BC5B3E" w14:textId="337A3A2C" w:rsidR="00D83B9C" w:rsidRDefault="00D83B9C" w:rsidP="009D7760">
      <w:pPr>
        <w:pStyle w:val="ListParagraph"/>
        <w:numPr>
          <w:ilvl w:val="0"/>
          <w:numId w:val="1"/>
        </w:numPr>
        <w:spacing w:line="240" w:lineRule="auto"/>
        <w:ind w:left="714" w:hanging="357"/>
      </w:pPr>
      <w:r>
        <w:t>The developed application (app) you requested</w:t>
      </w:r>
    </w:p>
    <w:p w14:paraId="73167FC6" w14:textId="77777777" w:rsidR="009D7760" w:rsidRDefault="009D7760" w:rsidP="009D7760">
      <w:pPr>
        <w:pStyle w:val="ListParagraph"/>
        <w:spacing w:line="240" w:lineRule="auto"/>
        <w:ind w:left="714"/>
      </w:pPr>
    </w:p>
    <w:p w14:paraId="18881AB4" w14:textId="4CF4B4C8" w:rsidR="00D83B9C" w:rsidRDefault="00D83B9C" w:rsidP="009D7760">
      <w:pPr>
        <w:pStyle w:val="ListParagraph"/>
        <w:numPr>
          <w:ilvl w:val="0"/>
          <w:numId w:val="1"/>
        </w:numPr>
        <w:spacing w:line="240" w:lineRule="auto"/>
        <w:ind w:left="714" w:hanging="357"/>
      </w:pPr>
      <w:r>
        <w:t>All relevant documentation for the developed app</w:t>
      </w:r>
    </w:p>
    <w:p w14:paraId="62C83B97" w14:textId="3C88F83E" w:rsidR="009D7760" w:rsidRPr="009D7760" w:rsidRDefault="009D7760" w:rsidP="009D7760">
      <w:pPr>
        <w:spacing w:after="0" w:line="240" w:lineRule="auto"/>
        <w:ind w:left="0"/>
        <w:rPr>
          <w:sz w:val="6"/>
        </w:rPr>
      </w:pPr>
    </w:p>
    <w:p w14:paraId="4159385C" w14:textId="466161F3" w:rsidR="009D7760" w:rsidRDefault="00E34E30" w:rsidP="009D7760">
      <w:pPr>
        <w:pStyle w:val="ListParagraph"/>
        <w:numPr>
          <w:ilvl w:val="0"/>
          <w:numId w:val="1"/>
        </w:numPr>
        <w:spacing w:line="240" w:lineRule="auto"/>
        <w:ind w:left="714" w:hanging="357"/>
      </w:pPr>
      <w:r>
        <w:t xml:space="preserve">The documentation of which Python graphical user interface (GUI) framework and interactive development environment (IDE) was used during development </w:t>
      </w:r>
    </w:p>
    <w:p w14:paraId="20F77940" w14:textId="2A34BDD9" w:rsidR="009D7760" w:rsidRPr="009D7760" w:rsidRDefault="009D7760" w:rsidP="009D7760">
      <w:pPr>
        <w:spacing w:after="0" w:line="240" w:lineRule="auto"/>
        <w:ind w:left="0"/>
        <w:rPr>
          <w:sz w:val="6"/>
        </w:rPr>
      </w:pPr>
    </w:p>
    <w:p w14:paraId="175FB838" w14:textId="771E095A" w:rsidR="00E34E30" w:rsidRDefault="009D7760" w:rsidP="009D7760">
      <w:pPr>
        <w:pStyle w:val="ListParagraph"/>
        <w:numPr>
          <w:ilvl w:val="0"/>
          <w:numId w:val="1"/>
        </w:numPr>
        <w:spacing w:line="240" w:lineRule="auto"/>
        <w:ind w:left="714" w:hanging="357"/>
      </w:pPr>
      <w:r>
        <w:t>All amended code for Application_3a.py, Application_3b.py and Application_3c.py</w:t>
      </w:r>
    </w:p>
    <w:p w14:paraId="47B1D506" w14:textId="77777777" w:rsidR="009D7760" w:rsidRDefault="009D7760" w:rsidP="009D7760">
      <w:pPr>
        <w:pStyle w:val="ListParagraph"/>
      </w:pPr>
    </w:p>
    <w:p w14:paraId="5659B190" w14:textId="02110BCB" w:rsidR="009D7760" w:rsidRDefault="009D7760" w:rsidP="009D7760">
      <w:pPr>
        <w:spacing w:line="240" w:lineRule="auto"/>
        <w:ind w:left="0"/>
      </w:pPr>
      <w:r>
        <w:t>If you have any question or queries feel free to send me an email and I will be happy to elaborate.</w:t>
      </w:r>
    </w:p>
    <w:p w14:paraId="62FE0977" w14:textId="07AEBDD6" w:rsidR="009D7760" w:rsidRDefault="009D7760" w:rsidP="009D7760">
      <w:pPr>
        <w:spacing w:line="240" w:lineRule="auto"/>
        <w:ind w:left="0"/>
      </w:pPr>
    </w:p>
    <w:p w14:paraId="55B5618E" w14:textId="05615565" w:rsidR="009D7760" w:rsidRDefault="009D7760" w:rsidP="009D7760">
      <w:pPr>
        <w:spacing w:line="240" w:lineRule="auto"/>
        <w:ind w:left="0"/>
      </w:pPr>
      <w:r>
        <w:t>Regards,</w:t>
      </w:r>
    </w:p>
    <w:p w14:paraId="0215B932" w14:textId="076057EB" w:rsidR="009D7760" w:rsidRDefault="009D7760" w:rsidP="009D7760">
      <w:pPr>
        <w:spacing w:line="240" w:lineRule="auto"/>
        <w:ind w:left="0"/>
      </w:pPr>
      <w:r>
        <w:t>Grace Garrett</w:t>
      </w:r>
    </w:p>
    <w:p w14:paraId="161984F3" w14:textId="4EEDA7E6" w:rsidR="009D7760" w:rsidRDefault="009D7760" w:rsidP="009D7760">
      <w:pPr>
        <w:spacing w:line="240" w:lineRule="auto"/>
        <w:ind w:left="0"/>
      </w:pPr>
      <w:r>
        <w:t>Software Consultant</w:t>
      </w:r>
    </w:p>
    <w:p w14:paraId="4F53EFFD" w14:textId="405D4FB7" w:rsidR="00417BE5" w:rsidRDefault="00BB323E">
      <w:pPr>
        <w:pStyle w:val="Heading1"/>
      </w:pPr>
      <w:bookmarkStart w:id="3" w:name="_Toc213345310"/>
      <w:r>
        <w:rPr>
          <w:rStyle w:val="Heading1Char"/>
        </w:rPr>
        <w:lastRenderedPageBreak/>
        <w:t>Project Task 2:</w:t>
      </w:r>
      <w:bookmarkEnd w:id="3"/>
    </w:p>
    <w:p w14:paraId="4F53EFFF" w14:textId="528F95BB" w:rsidR="00417BE5" w:rsidRDefault="00022A50" w:rsidP="00022A50">
      <w:pPr>
        <w:pStyle w:val="Heading2"/>
        <w:numPr>
          <w:ilvl w:val="0"/>
          <w:numId w:val="2"/>
        </w:numPr>
      </w:pPr>
      <w:bookmarkStart w:id="4" w:name="_Toc213345311"/>
      <w:r>
        <w:t>Input-Process-Output Chart</w:t>
      </w:r>
      <w:bookmarkEnd w:id="4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50FF1" w14:paraId="74C5AACE" w14:textId="77777777" w:rsidTr="00050FF1">
        <w:tc>
          <w:tcPr>
            <w:tcW w:w="3116" w:type="dxa"/>
            <w:shd w:val="clear" w:color="auto" w:fill="8EAADB" w:themeFill="accent5" w:themeFillTint="99"/>
            <w:vAlign w:val="center"/>
          </w:tcPr>
          <w:p w14:paraId="44599550" w14:textId="77777777" w:rsidR="00050FF1" w:rsidRDefault="00050FF1" w:rsidP="00050FF1">
            <w:pPr>
              <w:ind w:left="0"/>
              <w:jc w:val="center"/>
              <w:rPr>
                <w:b/>
                <w:sz w:val="28"/>
              </w:rPr>
            </w:pPr>
          </w:p>
          <w:p w14:paraId="534E4E46" w14:textId="622F1C32" w:rsidR="00022A50" w:rsidRPr="00050FF1" w:rsidRDefault="00050FF1" w:rsidP="00050FF1">
            <w:pPr>
              <w:ind w:left="0"/>
              <w:jc w:val="center"/>
              <w:rPr>
                <w:b/>
                <w:color w:val="FFFFFF" w:themeColor="background1"/>
                <w:sz w:val="28"/>
              </w:rPr>
            </w:pPr>
            <w:r w:rsidRPr="00050FF1">
              <w:rPr>
                <w:b/>
                <w:sz w:val="28"/>
              </w:rPr>
              <w:t>Input</w:t>
            </w:r>
          </w:p>
        </w:tc>
        <w:tc>
          <w:tcPr>
            <w:tcW w:w="3117" w:type="dxa"/>
            <w:shd w:val="clear" w:color="auto" w:fill="A8D08D" w:themeFill="accent6" w:themeFillTint="99"/>
            <w:vAlign w:val="bottom"/>
          </w:tcPr>
          <w:p w14:paraId="7E1DC0AC" w14:textId="6EE296B1" w:rsidR="00022A50" w:rsidRPr="00050FF1" w:rsidRDefault="00050FF1" w:rsidP="00050FF1">
            <w:pPr>
              <w:ind w:left="0"/>
              <w:jc w:val="center"/>
              <w:rPr>
                <w:b/>
                <w:color w:val="FFFFFF" w:themeColor="background1"/>
                <w:sz w:val="28"/>
              </w:rPr>
            </w:pPr>
            <w:r w:rsidRPr="00050FF1">
              <w:rPr>
                <w:b/>
                <w:sz w:val="28"/>
              </w:rPr>
              <w:t>Process</w:t>
            </w:r>
          </w:p>
        </w:tc>
        <w:tc>
          <w:tcPr>
            <w:tcW w:w="3117" w:type="dxa"/>
            <w:shd w:val="clear" w:color="auto" w:fill="F4B083" w:themeFill="accent2" w:themeFillTint="99"/>
            <w:vAlign w:val="bottom"/>
          </w:tcPr>
          <w:p w14:paraId="5675803E" w14:textId="63E883A8" w:rsidR="00022A50" w:rsidRPr="00050FF1" w:rsidRDefault="00050FF1" w:rsidP="00050FF1">
            <w:pPr>
              <w:ind w:left="0"/>
              <w:jc w:val="center"/>
              <w:rPr>
                <w:b/>
                <w:color w:val="FFFFFF" w:themeColor="background1"/>
                <w:sz w:val="28"/>
              </w:rPr>
            </w:pPr>
            <w:r w:rsidRPr="00050FF1">
              <w:rPr>
                <w:b/>
                <w:sz w:val="28"/>
              </w:rPr>
              <w:t>Output</w:t>
            </w:r>
          </w:p>
        </w:tc>
      </w:tr>
      <w:tr w:rsidR="00050FF1" w14:paraId="26F94382" w14:textId="77777777" w:rsidTr="00BF3FA5">
        <w:tc>
          <w:tcPr>
            <w:tcW w:w="3116" w:type="dxa"/>
            <w:shd w:val="clear" w:color="auto" w:fill="D9E2F3" w:themeFill="accent5" w:themeFillTint="33"/>
            <w:vAlign w:val="center"/>
          </w:tcPr>
          <w:p w14:paraId="491AF7C5" w14:textId="77777777" w:rsidR="00050FF1" w:rsidRPr="00BF3FA5" w:rsidRDefault="00050FF1" w:rsidP="00BF3FA5">
            <w:pPr>
              <w:ind w:left="0"/>
              <w:jc w:val="center"/>
              <w:rPr>
                <w:sz w:val="14"/>
              </w:rPr>
            </w:pPr>
          </w:p>
          <w:p w14:paraId="5E368A55" w14:textId="0FDDBFFD" w:rsidR="00022A50" w:rsidRDefault="00050FF1" w:rsidP="00BF3FA5">
            <w:pPr>
              <w:ind w:left="0"/>
              <w:jc w:val="center"/>
            </w:pPr>
            <w:r>
              <w:t>Asset Value</w:t>
            </w:r>
          </w:p>
        </w:tc>
        <w:tc>
          <w:tcPr>
            <w:tcW w:w="3117" w:type="dxa"/>
            <w:shd w:val="clear" w:color="auto" w:fill="E2EFD9" w:themeFill="accent6" w:themeFillTint="33"/>
            <w:vAlign w:val="center"/>
          </w:tcPr>
          <w:p w14:paraId="4544A2D3" w14:textId="77777777" w:rsidR="00050FF1" w:rsidRDefault="00050FF1" w:rsidP="00BF3FA5">
            <w:pPr>
              <w:ind w:left="0"/>
              <w:jc w:val="center"/>
            </w:pPr>
          </w:p>
          <w:p w14:paraId="29F9AE4C" w14:textId="43F1D142" w:rsidR="00022A50" w:rsidRDefault="00050FF1" w:rsidP="00BF3FA5">
            <w:pPr>
              <w:spacing w:line="276" w:lineRule="auto"/>
              <w:ind w:left="0"/>
              <w:jc w:val="center"/>
              <w:rPr>
                <w:rFonts w:cs="Arial"/>
              </w:rPr>
            </w:pPr>
            <w:r>
              <w:t>Multiply</w:t>
            </w:r>
            <w:r w:rsidR="00BF3FA5">
              <w:t>:</w:t>
            </w:r>
            <w:r>
              <w:t xml:space="preserve"> Asset Value </w:t>
            </w:r>
            <w:r>
              <w:rPr>
                <w:rFonts w:cs="Arial"/>
              </w:rPr>
              <w:t>× Exposure Value = SLE</w:t>
            </w:r>
          </w:p>
          <w:p w14:paraId="6D65D57D" w14:textId="299A92AD" w:rsidR="00050FF1" w:rsidRPr="00BF3FA5" w:rsidRDefault="00050FF1" w:rsidP="00BF3FA5">
            <w:pPr>
              <w:spacing w:line="276" w:lineRule="auto"/>
              <w:ind w:left="0"/>
              <w:jc w:val="center"/>
              <w:rPr>
                <w:sz w:val="20"/>
              </w:rPr>
            </w:pPr>
          </w:p>
        </w:tc>
        <w:tc>
          <w:tcPr>
            <w:tcW w:w="3117" w:type="dxa"/>
            <w:shd w:val="clear" w:color="auto" w:fill="FBE4D5" w:themeFill="accent2" w:themeFillTint="33"/>
            <w:vAlign w:val="center"/>
          </w:tcPr>
          <w:p w14:paraId="76BC0ADA" w14:textId="79599D5D" w:rsidR="00022A50" w:rsidRDefault="00BF3FA5" w:rsidP="00BF3FA5">
            <w:pPr>
              <w:spacing w:line="276" w:lineRule="auto"/>
              <w:ind w:left="0"/>
              <w:jc w:val="center"/>
            </w:pPr>
            <w:r>
              <w:t xml:space="preserve">SLE is: </w:t>
            </w:r>
            <w:r w:rsidRPr="000A71D3">
              <w:rPr>
                <w:i/>
              </w:rPr>
              <w:t>Single Loss Expectancy (SLE)</w:t>
            </w:r>
          </w:p>
        </w:tc>
      </w:tr>
      <w:tr w:rsidR="00050FF1" w14:paraId="481DCC77" w14:textId="77777777" w:rsidTr="00BF3FA5">
        <w:tc>
          <w:tcPr>
            <w:tcW w:w="3116" w:type="dxa"/>
            <w:shd w:val="clear" w:color="auto" w:fill="D9E2F3" w:themeFill="accent5" w:themeFillTint="33"/>
            <w:vAlign w:val="center"/>
          </w:tcPr>
          <w:p w14:paraId="1C2E75FE" w14:textId="77777777" w:rsidR="00050FF1" w:rsidRPr="00BF3FA5" w:rsidRDefault="00050FF1" w:rsidP="00BF3FA5">
            <w:pPr>
              <w:ind w:left="0"/>
              <w:jc w:val="center"/>
              <w:rPr>
                <w:sz w:val="16"/>
              </w:rPr>
            </w:pPr>
          </w:p>
          <w:p w14:paraId="439FA4DF" w14:textId="024E981E" w:rsidR="00022A50" w:rsidRDefault="00050FF1" w:rsidP="00BF3FA5">
            <w:pPr>
              <w:ind w:left="0"/>
              <w:jc w:val="center"/>
            </w:pPr>
            <w:r>
              <w:t>Exposure Value</w:t>
            </w:r>
          </w:p>
        </w:tc>
        <w:tc>
          <w:tcPr>
            <w:tcW w:w="3117" w:type="dxa"/>
            <w:shd w:val="clear" w:color="auto" w:fill="E2EFD9" w:themeFill="accent6" w:themeFillTint="33"/>
            <w:vAlign w:val="center"/>
          </w:tcPr>
          <w:p w14:paraId="5FDB1641" w14:textId="77777777" w:rsidR="00BF3FA5" w:rsidRDefault="00BF3FA5" w:rsidP="00BF3FA5">
            <w:pPr>
              <w:ind w:left="0"/>
              <w:jc w:val="center"/>
            </w:pPr>
          </w:p>
          <w:p w14:paraId="261169B8" w14:textId="6156B41F" w:rsidR="00022A50" w:rsidRDefault="00BF3FA5" w:rsidP="00BF3FA5">
            <w:pPr>
              <w:spacing w:line="276" w:lineRule="auto"/>
              <w:ind w:left="0"/>
              <w:jc w:val="center"/>
            </w:pPr>
            <w:r>
              <w:t xml:space="preserve">Multiply: SLE </w:t>
            </w:r>
            <w:r>
              <w:rPr>
                <w:rFonts w:cs="Arial"/>
              </w:rPr>
              <w:t>×</w:t>
            </w:r>
            <w:r>
              <w:t xml:space="preserve"> Annualised Rate of Occurrence = ALE</w:t>
            </w:r>
          </w:p>
          <w:p w14:paraId="5E84E643" w14:textId="48D81E5B" w:rsidR="00BF3FA5" w:rsidRDefault="00BF3FA5" w:rsidP="00BF3FA5">
            <w:pPr>
              <w:spacing w:line="276" w:lineRule="auto"/>
              <w:ind w:left="0"/>
              <w:jc w:val="center"/>
            </w:pPr>
          </w:p>
        </w:tc>
        <w:tc>
          <w:tcPr>
            <w:tcW w:w="3117" w:type="dxa"/>
            <w:shd w:val="clear" w:color="auto" w:fill="FBE4D5" w:themeFill="accent2" w:themeFillTint="33"/>
            <w:vAlign w:val="center"/>
          </w:tcPr>
          <w:p w14:paraId="2B827DB8" w14:textId="02164EF9" w:rsidR="00022A50" w:rsidRPr="00BF3FA5" w:rsidRDefault="00BF3FA5" w:rsidP="00BF3FA5">
            <w:pPr>
              <w:spacing w:line="276" w:lineRule="auto"/>
              <w:ind w:left="0"/>
              <w:jc w:val="center"/>
            </w:pPr>
            <w:r>
              <w:t xml:space="preserve">ALE is: </w:t>
            </w:r>
            <w:r w:rsidRPr="00BF3FA5">
              <w:rPr>
                <w:i/>
              </w:rPr>
              <w:t>Annualised Loss Expectancy (ALE)</w:t>
            </w:r>
          </w:p>
        </w:tc>
      </w:tr>
      <w:tr w:rsidR="00050FF1" w14:paraId="47C1B12F" w14:textId="77777777" w:rsidTr="00BF3FA5">
        <w:tc>
          <w:tcPr>
            <w:tcW w:w="3116" w:type="dxa"/>
            <w:shd w:val="clear" w:color="auto" w:fill="D9E2F3" w:themeFill="accent5" w:themeFillTint="33"/>
            <w:vAlign w:val="center"/>
          </w:tcPr>
          <w:p w14:paraId="2E467A5E" w14:textId="77777777" w:rsidR="00022A50" w:rsidRDefault="00022A50" w:rsidP="00BF3FA5">
            <w:pPr>
              <w:ind w:left="0"/>
              <w:jc w:val="center"/>
            </w:pPr>
          </w:p>
          <w:p w14:paraId="2293C8DE" w14:textId="3AE8D8B8" w:rsidR="00050FF1" w:rsidRDefault="00050FF1" w:rsidP="00BF3FA5">
            <w:pPr>
              <w:spacing w:line="276" w:lineRule="auto"/>
              <w:ind w:left="0"/>
              <w:jc w:val="center"/>
            </w:pPr>
            <w:r>
              <w:t>Annualised Rate of Occurrence</w:t>
            </w:r>
          </w:p>
          <w:p w14:paraId="3A39DC27" w14:textId="1B8A455D" w:rsidR="00050FF1" w:rsidRPr="00050FF1" w:rsidRDefault="00050FF1" w:rsidP="00BF3FA5">
            <w:pPr>
              <w:spacing w:line="276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3117" w:type="dxa"/>
            <w:shd w:val="clear" w:color="auto" w:fill="E2EFD9" w:themeFill="accent6" w:themeFillTint="33"/>
            <w:vAlign w:val="center"/>
          </w:tcPr>
          <w:p w14:paraId="58BFA5B9" w14:textId="77777777" w:rsidR="00022A50" w:rsidRDefault="00022A50" w:rsidP="00BF3FA5">
            <w:pPr>
              <w:ind w:left="0"/>
              <w:jc w:val="center"/>
            </w:pPr>
          </w:p>
        </w:tc>
        <w:tc>
          <w:tcPr>
            <w:tcW w:w="3117" w:type="dxa"/>
            <w:shd w:val="clear" w:color="auto" w:fill="FBE4D5" w:themeFill="accent2" w:themeFillTint="33"/>
            <w:vAlign w:val="center"/>
          </w:tcPr>
          <w:p w14:paraId="4B459714" w14:textId="77777777" w:rsidR="00022A50" w:rsidRDefault="00022A50" w:rsidP="00BF3FA5">
            <w:pPr>
              <w:ind w:left="0"/>
              <w:jc w:val="center"/>
            </w:pPr>
          </w:p>
        </w:tc>
      </w:tr>
    </w:tbl>
    <w:p w14:paraId="24F9141B" w14:textId="70A172C8" w:rsidR="00022A50" w:rsidRDefault="00022A50" w:rsidP="00022A50"/>
    <w:p w14:paraId="7CBD58AA" w14:textId="37D20DAD" w:rsidR="000A71D3" w:rsidRDefault="00573D71" w:rsidP="00573D71">
      <w:pPr>
        <w:pStyle w:val="Heading2"/>
        <w:numPr>
          <w:ilvl w:val="0"/>
          <w:numId w:val="2"/>
        </w:numPr>
      </w:pPr>
      <w:bookmarkStart w:id="5" w:name="_Toc213345312"/>
      <w:r>
        <w:t>Variable List</w:t>
      </w:r>
      <w:bookmarkEnd w:id="5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37"/>
        <w:gridCol w:w="2800"/>
        <w:gridCol w:w="2893"/>
      </w:tblGrid>
      <w:tr w:rsidR="0068201A" w14:paraId="2E62B248" w14:textId="77777777" w:rsidTr="0068201A">
        <w:tc>
          <w:tcPr>
            <w:tcW w:w="3116" w:type="dxa"/>
            <w:shd w:val="clear" w:color="auto" w:fill="9CC2E5" w:themeFill="accent1" w:themeFillTint="99"/>
            <w:tcMar>
              <w:top w:w="113" w:type="dxa"/>
            </w:tcMar>
            <w:vAlign w:val="center"/>
          </w:tcPr>
          <w:p w14:paraId="56C395D6" w14:textId="67BDA18D" w:rsidR="00573D71" w:rsidRPr="0068201A" w:rsidRDefault="0068201A" w:rsidP="00573D71">
            <w:pPr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Variable</w:t>
            </w:r>
          </w:p>
        </w:tc>
        <w:tc>
          <w:tcPr>
            <w:tcW w:w="3117" w:type="dxa"/>
            <w:shd w:val="clear" w:color="auto" w:fill="A8D08D" w:themeFill="accent6" w:themeFillTint="99"/>
            <w:tcMar>
              <w:top w:w="113" w:type="dxa"/>
            </w:tcMar>
            <w:vAlign w:val="center"/>
          </w:tcPr>
          <w:p w14:paraId="285822E9" w14:textId="4ED4F805" w:rsidR="00573D71" w:rsidRPr="0068201A" w:rsidRDefault="0068201A" w:rsidP="00573D71">
            <w:pPr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117" w:type="dxa"/>
            <w:shd w:val="clear" w:color="auto" w:fill="F4B083" w:themeFill="accent2" w:themeFillTint="99"/>
            <w:tcMar>
              <w:top w:w="113" w:type="dxa"/>
            </w:tcMar>
            <w:vAlign w:val="center"/>
          </w:tcPr>
          <w:p w14:paraId="58401B43" w14:textId="1222F691" w:rsidR="00573D71" w:rsidRPr="0068201A" w:rsidRDefault="0068201A" w:rsidP="00573D71">
            <w:pPr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8201A" w14:paraId="323600D3" w14:textId="77777777" w:rsidTr="0068201A">
        <w:tc>
          <w:tcPr>
            <w:tcW w:w="3116" w:type="dxa"/>
            <w:shd w:val="clear" w:color="auto" w:fill="DEEAF6" w:themeFill="accent1" w:themeFillTint="33"/>
            <w:tcMar>
              <w:top w:w="113" w:type="dxa"/>
            </w:tcMar>
            <w:vAlign w:val="center"/>
          </w:tcPr>
          <w:p w14:paraId="1B5E3EF0" w14:textId="3C5A7A18" w:rsidR="00573D71" w:rsidRDefault="0068201A" w:rsidP="00573D71">
            <w:pPr>
              <w:spacing w:line="360" w:lineRule="auto"/>
              <w:ind w:left="0"/>
              <w:jc w:val="center"/>
            </w:pPr>
            <w:r>
              <w:t>asset_value</w:t>
            </w:r>
          </w:p>
        </w:tc>
        <w:tc>
          <w:tcPr>
            <w:tcW w:w="3117" w:type="dxa"/>
            <w:shd w:val="clear" w:color="auto" w:fill="E2EFD9" w:themeFill="accent6" w:themeFillTint="33"/>
            <w:tcMar>
              <w:top w:w="113" w:type="dxa"/>
            </w:tcMar>
            <w:vAlign w:val="center"/>
          </w:tcPr>
          <w:p w14:paraId="09A13B4F" w14:textId="313BCA22" w:rsidR="00573D71" w:rsidRDefault="0068201A" w:rsidP="00573D71">
            <w:pPr>
              <w:spacing w:line="360" w:lineRule="auto"/>
              <w:ind w:left="0"/>
              <w:jc w:val="center"/>
            </w:pPr>
            <w:r>
              <w:t>Float</w:t>
            </w:r>
          </w:p>
        </w:tc>
        <w:tc>
          <w:tcPr>
            <w:tcW w:w="3117" w:type="dxa"/>
            <w:shd w:val="clear" w:color="auto" w:fill="FBE4D5" w:themeFill="accent2" w:themeFillTint="33"/>
            <w:tcMar>
              <w:top w:w="113" w:type="dxa"/>
            </w:tcMar>
            <w:vAlign w:val="center"/>
          </w:tcPr>
          <w:p w14:paraId="096CE912" w14:textId="6355543B" w:rsidR="00573D71" w:rsidRDefault="0068201A" w:rsidP="00573D71">
            <w:pPr>
              <w:spacing w:line="360" w:lineRule="auto"/>
              <w:ind w:left="0"/>
              <w:jc w:val="center"/>
            </w:pPr>
            <w:r>
              <w:t>How much item cost</w:t>
            </w:r>
          </w:p>
        </w:tc>
      </w:tr>
      <w:tr w:rsidR="0068201A" w14:paraId="19EF7EC8" w14:textId="77777777" w:rsidTr="0068201A">
        <w:tc>
          <w:tcPr>
            <w:tcW w:w="3116" w:type="dxa"/>
            <w:shd w:val="clear" w:color="auto" w:fill="DEEAF6" w:themeFill="accent1" w:themeFillTint="33"/>
            <w:tcMar>
              <w:top w:w="113" w:type="dxa"/>
            </w:tcMar>
            <w:vAlign w:val="center"/>
          </w:tcPr>
          <w:p w14:paraId="5CCA7BB6" w14:textId="55B82BCE" w:rsidR="00573D71" w:rsidRDefault="0068201A" w:rsidP="00573D71">
            <w:pPr>
              <w:spacing w:line="360" w:lineRule="auto"/>
              <w:ind w:left="0"/>
              <w:jc w:val="center"/>
            </w:pPr>
            <w:r>
              <w:t>exposure_value</w:t>
            </w:r>
          </w:p>
        </w:tc>
        <w:tc>
          <w:tcPr>
            <w:tcW w:w="3117" w:type="dxa"/>
            <w:shd w:val="clear" w:color="auto" w:fill="E2EFD9" w:themeFill="accent6" w:themeFillTint="33"/>
            <w:tcMar>
              <w:top w:w="113" w:type="dxa"/>
            </w:tcMar>
            <w:vAlign w:val="center"/>
          </w:tcPr>
          <w:p w14:paraId="5EF8E5E2" w14:textId="5C53BE99" w:rsidR="00573D71" w:rsidRDefault="0068201A" w:rsidP="00573D71">
            <w:pPr>
              <w:spacing w:line="360" w:lineRule="auto"/>
              <w:ind w:left="0"/>
              <w:jc w:val="center"/>
            </w:pPr>
            <w:r>
              <w:t>Float</w:t>
            </w:r>
          </w:p>
        </w:tc>
        <w:tc>
          <w:tcPr>
            <w:tcW w:w="3117" w:type="dxa"/>
            <w:shd w:val="clear" w:color="auto" w:fill="FBE4D5" w:themeFill="accent2" w:themeFillTint="33"/>
            <w:tcMar>
              <w:top w:w="113" w:type="dxa"/>
            </w:tcMar>
            <w:vAlign w:val="center"/>
          </w:tcPr>
          <w:p w14:paraId="0D97F71B" w14:textId="42155CBD" w:rsidR="00573D71" w:rsidRDefault="00077677" w:rsidP="00A72B5A">
            <w:pPr>
              <w:spacing w:line="276" w:lineRule="auto"/>
              <w:ind w:left="0"/>
              <w:jc w:val="center"/>
            </w:pPr>
            <w:r>
              <w:t xml:space="preserve">Percentage of asset value that </w:t>
            </w:r>
            <w:r w:rsidR="00A72B5A">
              <w:t xml:space="preserve">would be lost if a security incident occurred </w:t>
            </w:r>
          </w:p>
        </w:tc>
      </w:tr>
      <w:tr w:rsidR="0068201A" w14:paraId="7A5CFD6F" w14:textId="77777777" w:rsidTr="0068201A">
        <w:tc>
          <w:tcPr>
            <w:tcW w:w="3116" w:type="dxa"/>
            <w:shd w:val="clear" w:color="auto" w:fill="DEEAF6" w:themeFill="accent1" w:themeFillTint="33"/>
            <w:tcMar>
              <w:top w:w="113" w:type="dxa"/>
            </w:tcMar>
            <w:vAlign w:val="center"/>
          </w:tcPr>
          <w:p w14:paraId="13DF8C6F" w14:textId="42A5F0ED" w:rsidR="00573D71" w:rsidRDefault="0068201A" w:rsidP="00573D71">
            <w:pPr>
              <w:spacing w:line="360" w:lineRule="auto"/>
              <w:ind w:left="0"/>
              <w:jc w:val="center"/>
            </w:pPr>
            <w:r>
              <w:t>aro</w:t>
            </w:r>
          </w:p>
        </w:tc>
        <w:tc>
          <w:tcPr>
            <w:tcW w:w="3117" w:type="dxa"/>
            <w:shd w:val="clear" w:color="auto" w:fill="E2EFD9" w:themeFill="accent6" w:themeFillTint="33"/>
            <w:tcMar>
              <w:top w:w="113" w:type="dxa"/>
            </w:tcMar>
            <w:vAlign w:val="center"/>
          </w:tcPr>
          <w:p w14:paraId="021B46A2" w14:textId="67B25AF4" w:rsidR="00573D71" w:rsidRDefault="0068201A" w:rsidP="00573D71">
            <w:pPr>
              <w:spacing w:line="360" w:lineRule="auto"/>
              <w:ind w:left="0"/>
              <w:jc w:val="center"/>
            </w:pPr>
            <w:r>
              <w:t>Float</w:t>
            </w:r>
          </w:p>
        </w:tc>
        <w:tc>
          <w:tcPr>
            <w:tcW w:w="3117" w:type="dxa"/>
            <w:shd w:val="clear" w:color="auto" w:fill="FBE4D5" w:themeFill="accent2" w:themeFillTint="33"/>
            <w:tcMar>
              <w:top w:w="113" w:type="dxa"/>
            </w:tcMar>
            <w:vAlign w:val="center"/>
          </w:tcPr>
          <w:p w14:paraId="6B717331" w14:textId="19084982" w:rsidR="00573D71" w:rsidRDefault="00A72B5A" w:rsidP="00A72B5A">
            <w:pPr>
              <w:spacing w:line="276" w:lineRule="auto"/>
              <w:ind w:left="0"/>
              <w:jc w:val="center"/>
            </w:pPr>
            <w:r>
              <w:t>The amount of times an incident is expected to occur</w:t>
            </w:r>
          </w:p>
        </w:tc>
      </w:tr>
      <w:tr w:rsidR="0068201A" w14:paraId="3FC5B858" w14:textId="77777777" w:rsidTr="0068201A">
        <w:tc>
          <w:tcPr>
            <w:tcW w:w="3116" w:type="dxa"/>
            <w:shd w:val="clear" w:color="auto" w:fill="DEEAF6" w:themeFill="accent1" w:themeFillTint="33"/>
            <w:tcMar>
              <w:top w:w="113" w:type="dxa"/>
            </w:tcMar>
            <w:vAlign w:val="center"/>
          </w:tcPr>
          <w:p w14:paraId="5C738BFA" w14:textId="73903DE4" w:rsidR="00573D71" w:rsidRDefault="0068201A" w:rsidP="00573D71">
            <w:pPr>
              <w:spacing w:line="360" w:lineRule="auto"/>
              <w:ind w:left="0"/>
              <w:jc w:val="center"/>
            </w:pPr>
            <w:r>
              <w:t>sle</w:t>
            </w:r>
          </w:p>
        </w:tc>
        <w:tc>
          <w:tcPr>
            <w:tcW w:w="3117" w:type="dxa"/>
            <w:shd w:val="clear" w:color="auto" w:fill="E2EFD9" w:themeFill="accent6" w:themeFillTint="33"/>
            <w:tcMar>
              <w:top w:w="113" w:type="dxa"/>
            </w:tcMar>
            <w:vAlign w:val="center"/>
          </w:tcPr>
          <w:p w14:paraId="57CDCB03" w14:textId="313D6433" w:rsidR="00573D71" w:rsidRDefault="0068201A" w:rsidP="00573D71">
            <w:pPr>
              <w:spacing w:line="360" w:lineRule="auto"/>
              <w:ind w:left="0"/>
              <w:jc w:val="center"/>
            </w:pPr>
            <w:r>
              <w:t>Float</w:t>
            </w:r>
          </w:p>
        </w:tc>
        <w:tc>
          <w:tcPr>
            <w:tcW w:w="3117" w:type="dxa"/>
            <w:shd w:val="clear" w:color="auto" w:fill="FBE4D5" w:themeFill="accent2" w:themeFillTint="33"/>
            <w:tcMar>
              <w:top w:w="113" w:type="dxa"/>
            </w:tcMar>
            <w:vAlign w:val="center"/>
          </w:tcPr>
          <w:p w14:paraId="0CF22017" w14:textId="478290F9" w:rsidR="00573D71" w:rsidRDefault="00A72B5A" w:rsidP="00A72B5A">
            <w:pPr>
              <w:spacing w:line="276" w:lineRule="auto"/>
              <w:ind w:left="0"/>
              <w:jc w:val="center"/>
            </w:pPr>
            <w:r w:rsidRPr="00A72B5A">
              <w:t>The expected monetary loss from a single incident</w:t>
            </w:r>
          </w:p>
        </w:tc>
      </w:tr>
      <w:tr w:rsidR="0068201A" w14:paraId="376C162D" w14:textId="77777777" w:rsidTr="0068201A">
        <w:tc>
          <w:tcPr>
            <w:tcW w:w="3116" w:type="dxa"/>
            <w:shd w:val="clear" w:color="auto" w:fill="DEEAF6" w:themeFill="accent1" w:themeFillTint="33"/>
            <w:tcMar>
              <w:top w:w="113" w:type="dxa"/>
            </w:tcMar>
            <w:vAlign w:val="center"/>
          </w:tcPr>
          <w:p w14:paraId="1F3DE555" w14:textId="3E84E7E2" w:rsidR="00573D71" w:rsidRDefault="0068201A" w:rsidP="00573D71">
            <w:pPr>
              <w:spacing w:line="360" w:lineRule="auto"/>
              <w:ind w:left="0"/>
              <w:jc w:val="center"/>
            </w:pPr>
            <w:r>
              <w:t>ale</w:t>
            </w:r>
          </w:p>
        </w:tc>
        <w:tc>
          <w:tcPr>
            <w:tcW w:w="3117" w:type="dxa"/>
            <w:shd w:val="clear" w:color="auto" w:fill="E2EFD9" w:themeFill="accent6" w:themeFillTint="33"/>
            <w:tcMar>
              <w:top w:w="113" w:type="dxa"/>
            </w:tcMar>
            <w:vAlign w:val="center"/>
          </w:tcPr>
          <w:p w14:paraId="2493ADCB" w14:textId="6C87EFDA" w:rsidR="00573D71" w:rsidRDefault="0068201A" w:rsidP="00573D71">
            <w:pPr>
              <w:spacing w:line="360" w:lineRule="auto"/>
              <w:ind w:left="0"/>
              <w:jc w:val="center"/>
            </w:pPr>
            <w:r>
              <w:t>Float</w:t>
            </w:r>
          </w:p>
        </w:tc>
        <w:tc>
          <w:tcPr>
            <w:tcW w:w="3117" w:type="dxa"/>
            <w:shd w:val="clear" w:color="auto" w:fill="FBE4D5" w:themeFill="accent2" w:themeFillTint="33"/>
            <w:tcMar>
              <w:top w:w="113" w:type="dxa"/>
            </w:tcMar>
            <w:vAlign w:val="center"/>
          </w:tcPr>
          <w:p w14:paraId="507F1C43" w14:textId="2277CF45" w:rsidR="00573D71" w:rsidRDefault="00D97245" w:rsidP="00D97245">
            <w:pPr>
              <w:spacing w:line="240" w:lineRule="auto"/>
              <w:ind w:left="0"/>
              <w:jc w:val="center"/>
            </w:pPr>
            <w:r w:rsidRPr="00A72B5A">
              <w:t>The expected monetary loss</w:t>
            </w:r>
            <w:r>
              <w:t xml:space="preserve"> annually.</w:t>
            </w:r>
          </w:p>
        </w:tc>
      </w:tr>
    </w:tbl>
    <w:p w14:paraId="41B8AB15" w14:textId="2A46017B" w:rsidR="000E47D6" w:rsidRDefault="000E47D6" w:rsidP="000E47D6">
      <w:pPr>
        <w:pStyle w:val="Heading2"/>
        <w:numPr>
          <w:ilvl w:val="0"/>
          <w:numId w:val="2"/>
        </w:numPr>
      </w:pPr>
      <w:bookmarkStart w:id="6" w:name="_Toc213345313"/>
      <w:r>
        <w:lastRenderedPageBreak/>
        <w:t>English Method (Pseudocode)</w:t>
      </w:r>
      <w:bookmarkEnd w:id="6"/>
    </w:p>
    <w:p w14:paraId="5F95BEA3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#!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/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usr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/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bin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/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env python3</w:t>
      </w:r>
    </w:p>
    <w:p w14:paraId="0EBF4B7C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5BBF8679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#SLE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-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ALE Calculator</w:t>
      </w:r>
    </w:p>
    <w:p w14:paraId="5D96B329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#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Name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: Grace Garrett</w:t>
      </w:r>
    </w:p>
    <w:p w14:paraId="7964189D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#</w:t>
      </w:r>
      <w:r w:rsidRPr="00852796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Date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:</w:t>
      </w:r>
      <w:r w:rsidRPr="00852796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16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/</w:t>
      </w:r>
      <w:r w:rsidRPr="00852796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10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/</w:t>
      </w:r>
      <w:r w:rsidRPr="00852796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2025</w:t>
      </w:r>
    </w:p>
    <w:p w14:paraId="10112E62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#</w:t>
      </w:r>
      <w:r w:rsidRPr="00852796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Date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Last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Modified: </w:t>
      </w:r>
      <w:r w:rsidRPr="00852796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04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/</w:t>
      </w:r>
      <w:r w:rsidRPr="00852796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11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/</w:t>
      </w:r>
      <w:r w:rsidRPr="00852796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2025</w:t>
      </w:r>
    </w:p>
    <w:p w14:paraId="7E2D1614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22B4EB1D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START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PROGRAM SLE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-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ALE Risk Calculator</w:t>
      </w:r>
    </w:p>
    <w:p w14:paraId="11AC761A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203B90A0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CLASS RiskCalculator</w:t>
      </w:r>
    </w:p>
    <w:p w14:paraId="2828010D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    ATTRIBUTES:</w:t>
      </w:r>
    </w:p>
    <w:p w14:paraId="21BD08AC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        title</w:t>
      </w:r>
    </w:p>
    <w:p w14:paraId="6C0263C2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        asset_value</w:t>
      </w:r>
    </w:p>
    <w:p w14:paraId="32B9E8F0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        exposure_value</w:t>
      </w:r>
    </w:p>
    <w:p w14:paraId="212A028D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        aro (Annual Rate of Occurrence)</w:t>
      </w:r>
    </w:p>
    <w:p w14:paraId="63B09A03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proofErr w:type="spellStart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sle</w:t>
      </w:r>
      <w:proofErr w:type="spellEnd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(Single Loss Expectancy)</w:t>
      </w:r>
    </w:p>
    <w:p w14:paraId="0911472D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        ale (Annualised Loss Expectancy)</w:t>
      </w:r>
    </w:p>
    <w:p w14:paraId="76E433E7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        error</w:t>
      </w:r>
    </w:p>
    <w:p w14:paraId="2BA82BB7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6DA1DCA0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    METHOD Initialize(title)</w:t>
      </w:r>
    </w:p>
    <w:p w14:paraId="7599DB76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SET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title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provided title</w:t>
      </w:r>
    </w:p>
    <w:p w14:paraId="2A852917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SET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all other attributes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empty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strings</w:t>
      </w:r>
    </w:p>
    <w:p w14:paraId="51862E7F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END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METHOD</w:t>
      </w:r>
    </w:p>
    <w:p w14:paraId="23B2A17E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16EA3312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    METHOD calculate_risk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()</w:t>
      </w:r>
    </w:p>
    <w:p w14:paraId="31B5FA47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TRY</w:t>
      </w:r>
    </w:p>
    <w:p w14:paraId="2D4F4D3C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CONVERT asset_value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decimal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number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as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av</w:t>
      </w:r>
    </w:p>
    <w:p w14:paraId="5652CFA9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CONVERT exposure_value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decimal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number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as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ev</w:t>
      </w:r>
    </w:p>
    <w:p w14:paraId="41F57091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CONVERT aro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decimal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number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as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aro_val</w:t>
      </w:r>
    </w:p>
    <w:p w14:paraId="7FEC5346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28439426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IF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av 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&lt;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OR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ev 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&lt;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OR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aro_val 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&lt;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THEN</w:t>
      </w:r>
    </w:p>
    <w:p w14:paraId="4397490D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CLEAR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proofErr w:type="spellStart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sle</w:t>
      </w:r>
      <w:proofErr w:type="spellEnd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and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ale</w:t>
      </w:r>
    </w:p>
    <w:p w14:paraId="1DDA49FF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SET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error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852796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Bummer! No negative numbers allowed. Try again, pal!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</w:p>
    <w:p w14:paraId="5A55800C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                EXIT method</w:t>
      </w:r>
    </w:p>
    <w:p w14:paraId="1D1E1FFB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END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IF</w:t>
      </w:r>
    </w:p>
    <w:p w14:paraId="27BDAEEF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32ECDCFE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IF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ev 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&gt;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100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THEN</w:t>
      </w:r>
    </w:p>
    <w:p w14:paraId="43E6D1C4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CLEAR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proofErr w:type="spellStart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sle</w:t>
      </w:r>
      <w:proofErr w:type="spellEnd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and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ale</w:t>
      </w:r>
    </w:p>
    <w:p w14:paraId="090A2FB6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SET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error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852796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Bummer! Exposure value can't be more than 100%. Try again, pal!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</w:p>
    <w:p w14:paraId="66D514FC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                EXIT method</w:t>
      </w:r>
    </w:p>
    <w:p w14:paraId="1792E669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lastRenderedPageBreak/>
        <w:t xml:space="preserve">    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END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IF</w:t>
      </w:r>
    </w:p>
    <w:p w14:paraId="799DFBF8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3CD85147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CALCULATE </w:t>
      </w:r>
      <w:proofErr w:type="spellStart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sle</w:t>
      </w:r>
      <w:proofErr w:type="spellEnd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proofErr w:type="spellStart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av</w:t>
      </w:r>
      <w:proofErr w:type="spellEnd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*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(ev ÷ </w:t>
      </w:r>
      <w:r w:rsidRPr="00852796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100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)</w:t>
      </w:r>
    </w:p>
    <w:p w14:paraId="51B2F81E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CALCULATE ale 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proofErr w:type="spellStart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sle</w:t>
      </w:r>
      <w:proofErr w:type="spellEnd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*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proofErr w:type="spellStart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aro_val</w:t>
      </w:r>
      <w:proofErr w:type="spellEnd"/>
    </w:p>
    <w:p w14:paraId="59E5833E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54E8D463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FORMAT </w:t>
      </w:r>
      <w:proofErr w:type="spellStart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sle</w:t>
      </w:r>
      <w:proofErr w:type="spellEnd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2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decimal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places</w:t>
      </w:r>
    </w:p>
    <w:p w14:paraId="0328C544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FORMAT ale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2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decimal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places</w:t>
      </w:r>
    </w:p>
    <w:p w14:paraId="4E247960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CLEAR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error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message</w:t>
      </w:r>
    </w:p>
    <w:p w14:paraId="68513024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0DB0C4E0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CATCH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invalid input error</w:t>
      </w:r>
    </w:p>
    <w:p w14:paraId="517D7926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CLEAR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proofErr w:type="spellStart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sle</w:t>
      </w:r>
      <w:proofErr w:type="spellEnd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and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ale</w:t>
      </w:r>
    </w:p>
    <w:p w14:paraId="559D9459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SET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error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852796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Bummer! Those digits don't compute. Try again, pal!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</w:p>
    <w:p w14:paraId="1951099A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END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TRY</w:t>
      </w:r>
    </w:p>
    <w:p w14:paraId="54EA28AB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END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METHOD</w:t>
      </w:r>
    </w:p>
    <w:p w14:paraId="36270C27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END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CLASS</w:t>
      </w:r>
    </w:p>
    <w:p w14:paraId="1309FA74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00D9F628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MAIN PROGRAM</w:t>
      </w:r>
    </w:p>
    <w:p w14:paraId="44C510FB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CREATE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calculator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object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with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title 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852796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SLE-ALE Calculator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</w:p>
    <w:p w14:paraId="57294CB8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6671047C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ROUTE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for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home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page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(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852796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/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)</w:t>
      </w:r>
    </w:p>
    <w:p w14:paraId="18C5FA7E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IF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request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is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GET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THEN</w:t>
      </w:r>
    </w:p>
    <w:p w14:paraId="7E276765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DISPLAY template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with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calculator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data</w:t>
      </w:r>
    </w:p>
    <w:p w14:paraId="48B693AA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ELSE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IF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request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is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POST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THEN</w:t>
      </w:r>
    </w:p>
    <w:p w14:paraId="1F4BB1E8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GET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asset_value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from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form input</w:t>
      </w:r>
    </w:p>
    <w:p w14:paraId="35F4E042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GET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exposure_value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from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form input</w:t>
      </w:r>
    </w:p>
    <w:p w14:paraId="0E4C08B0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GET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aro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from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form input</w:t>
      </w:r>
    </w:p>
    <w:p w14:paraId="15F61112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CALL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calculate_risk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()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method</w:t>
      </w:r>
    </w:p>
    <w:p w14:paraId="1BF99DCF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DISPLAY template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with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updated calculator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data</w:t>
      </w:r>
    </w:p>
    <w:p w14:paraId="5227BF80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ELSE</w:t>
      </w:r>
    </w:p>
    <w:p w14:paraId="59EA7F45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DISPLAY 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852796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Invalid request method!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</w:p>
    <w:p w14:paraId="142157E1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END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IF</w:t>
      </w:r>
    </w:p>
    <w:p w14:paraId="5E351619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END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ROUTE</w:t>
      </w:r>
    </w:p>
    <w:p w14:paraId="359DA23C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7B65B9E0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ROUTE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for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clear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function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(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852796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/clear</w:t>
      </w:r>
      <w:r w:rsidRPr="00852796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)</w:t>
      </w:r>
    </w:p>
    <w:p w14:paraId="0898BDAA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RESET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asset_value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empty</w:t>
      </w:r>
    </w:p>
    <w:p w14:paraId="66B0DCD3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RESET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exposure_value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empty</w:t>
      </w:r>
    </w:p>
    <w:p w14:paraId="2A148217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RESET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aro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empty</w:t>
      </w:r>
    </w:p>
    <w:p w14:paraId="6FCF745C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RESET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proofErr w:type="spellStart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sle</w:t>
      </w:r>
      <w:proofErr w:type="spellEnd"/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empty</w:t>
      </w:r>
    </w:p>
    <w:p w14:paraId="04AFDC9F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RESET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ale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empty</w:t>
      </w:r>
    </w:p>
    <w:p w14:paraId="69AF6227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RESET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error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to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empty</w:t>
      </w:r>
    </w:p>
    <w:p w14:paraId="08555A52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DISPLAY template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with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cleared calculator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data</w:t>
      </w:r>
    </w:p>
    <w:p w14:paraId="4D76C1B2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END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ROUTE</w:t>
      </w:r>
    </w:p>
    <w:p w14:paraId="5FF1B58F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56CF1E5E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START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web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application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on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port </w:t>
      </w:r>
      <w:r w:rsidRPr="00852796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8080</w:t>
      </w:r>
    </w:p>
    <w:p w14:paraId="62CCD9CF" w14:textId="77777777" w:rsidR="00852796" w:rsidRPr="00852796" w:rsidRDefault="00852796" w:rsidP="00C509A6">
      <w:pPr>
        <w:pStyle w:val="ListParagraph"/>
        <w:numPr>
          <w:ilvl w:val="0"/>
          <w:numId w:val="18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852796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lastRenderedPageBreak/>
        <w:t>END</w:t>
      </w:r>
      <w:r w:rsidRPr="00852796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PROGRAM</w:t>
      </w:r>
    </w:p>
    <w:p w14:paraId="5AB3A7D8" w14:textId="7E3BE247" w:rsidR="00852796" w:rsidRPr="00852796" w:rsidRDefault="00852796" w:rsidP="0085279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1C831B50" w14:textId="253AC46D" w:rsidR="00852796" w:rsidRPr="00CC71C8" w:rsidRDefault="00852796" w:rsidP="00852796"/>
    <w:p w14:paraId="170B3733" w14:textId="66A7F183" w:rsidR="0099612C" w:rsidRPr="0099612C" w:rsidRDefault="0099612C" w:rsidP="00C509A6">
      <w:pPr>
        <w:pStyle w:val="Heading2"/>
        <w:numPr>
          <w:ilvl w:val="0"/>
          <w:numId w:val="2"/>
        </w:numPr>
      </w:pPr>
      <w:bookmarkStart w:id="7" w:name="_Toc213345314"/>
      <w:r>
        <w:t>Python Code</w:t>
      </w:r>
      <w:bookmarkEnd w:id="7"/>
    </w:p>
    <w:p w14:paraId="0F785562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#!/</w:t>
      </w:r>
      <w:proofErr w:type="spellStart"/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usr</w:t>
      </w:r>
      <w:proofErr w:type="spellEnd"/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/bin/</w:t>
      </w:r>
      <w:proofErr w:type="spellStart"/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env</w:t>
      </w:r>
      <w:proofErr w:type="spellEnd"/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 xml:space="preserve"> python3</w:t>
      </w:r>
    </w:p>
    <w:p w14:paraId="16704102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6B7AAA3D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#SLE-ALE Calculator</w:t>
      </w:r>
    </w:p>
    <w:p w14:paraId="5BE1CF0F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#Name: Grace Garrett</w:t>
      </w:r>
    </w:p>
    <w:p w14:paraId="00D157AE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#Date:16/10/2025</w:t>
      </w:r>
    </w:p>
    <w:p w14:paraId="7A1D70E5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5680F45B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from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flask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import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Flask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render_template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request</w:t>
      </w:r>
    </w:p>
    <w:p w14:paraId="2C2B337B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1062C928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app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Flask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__name__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38CBC458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7C384260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#This will define the class of the risk calculator</w:t>
      </w:r>
    </w:p>
    <w:p w14:paraId="155757FC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class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RiskCalculator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52D722CE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def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__init__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title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):</w:t>
      </w:r>
    </w:p>
    <w:p w14:paraId="225F24E2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title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title</w:t>
      </w:r>
    </w:p>
    <w:p w14:paraId="3716C918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asset_value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002D7324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exposure_value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6AA6E240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aro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1F42979B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58BEDBD1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2D03B7D8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error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02B0A7EC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4E26C307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def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calculate_risk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):</w:t>
      </w:r>
    </w:p>
    <w:p w14:paraId="4014C986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try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7883EC53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#This will convert input values into floats</w:t>
      </w:r>
    </w:p>
    <w:p w14:paraId="780E1367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av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float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asset_value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4F0B3BF2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ev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float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exposure_value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7D07918C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aro_val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float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aro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26679183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</w:p>
    <w:p w14:paraId="6E46068F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This will check for negative values</w:t>
      </w:r>
    </w:p>
    <w:p w14:paraId="0F769017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if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av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&lt;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or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ev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&lt;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or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aro_val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&lt;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52828ACF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751419D6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1F302380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error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Bummer! No negative numbers allowed. Try again, pal!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</w:p>
    <w:p w14:paraId="14CEA99D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return</w:t>
      </w:r>
    </w:p>
    <w:p w14:paraId="574DA3C8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</w:p>
    <w:p w14:paraId="58910EE4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This will check if exposure value exceeds 100%</w:t>
      </w:r>
    </w:p>
    <w:p w14:paraId="4FF5157F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if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ev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&gt;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100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08468CB8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lastRenderedPageBreak/>
        <w:t xml:space="preserve">    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159131AF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7E2BBAF2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error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Bummer! Exposure value can't be more than 100%. Try again, pal!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</w:p>
    <w:p w14:paraId="6EAFD4D7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return</w:t>
      </w:r>
    </w:p>
    <w:p w14:paraId="6A8530EB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</w:p>
    <w:p w14:paraId="12B2881B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#This will calculate the Single Loss Expectancy (SLE)</w:t>
      </w:r>
    </w:p>
    <w:p w14:paraId="661C3A64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av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*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ev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/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100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63F8EC36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</w:p>
    <w:p w14:paraId="5F8AC44F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#This will calculate the Annualised Loss Expectancy: ALE</w:t>
      </w:r>
    </w:p>
    <w:p w14:paraId="6999EBBB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*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aro_val</w:t>
      </w:r>
    </w:p>
    <w:p w14:paraId="50F54763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</w:p>
    <w:p w14:paraId="6CC094BA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This will format to 2 decimal places</w:t>
      </w:r>
    </w:p>
    <w:p w14:paraId="331695C3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f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"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{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sle:.2f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}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"</w:t>
      </w:r>
    </w:p>
    <w:p w14:paraId="047C2CCA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f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"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{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ale:.2f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}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"</w:t>
      </w:r>
    </w:p>
    <w:p w14:paraId="2ACEF7C8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#This will clear any previously written errors</w:t>
      </w:r>
    </w:p>
    <w:p w14:paraId="6104888C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error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 </w:t>
      </w:r>
    </w:p>
    <w:p w14:paraId="05F75B59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</w:p>
    <w:p w14:paraId="7D781BCD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#The SLE and ALE resets if the input is incorrect</w:t>
      </w:r>
    </w:p>
    <w:p w14:paraId="03CF89B4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except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ValueError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TypeError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):</w:t>
      </w:r>
    </w:p>
    <w:p w14:paraId="4BE2662D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4776B77F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306A533D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error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Bummer! Those digits don't compute. Try again, pal!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</w:p>
    <w:p w14:paraId="7A08054D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20C05961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This defines the route for the home page and gets input</w:t>
      </w:r>
    </w:p>
    <w:p w14:paraId="0E31A234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b/>
          <w:bCs/>
          <w:color w:val="777777"/>
          <w:sz w:val="21"/>
          <w:szCs w:val="21"/>
          <w:lang w:val="en-AU" w:eastAsia="en-AU"/>
        </w:rPr>
        <w:t>@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app</w:t>
      </w:r>
      <w:r w:rsidRPr="0099612C">
        <w:rPr>
          <w:rFonts w:ascii="Consolas" w:eastAsia="Times New Roman" w:hAnsi="Consolas" w:cs="Times New Roman"/>
          <w:b/>
          <w:bCs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route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/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methods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=["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GET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POST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"])</w:t>
      </w:r>
    </w:p>
    <w:p w14:paraId="21284EB4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def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render_root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():</w:t>
      </w:r>
    </w:p>
    <w:p w14:paraId="22601081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if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request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method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GET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":</w:t>
      </w:r>
    </w:p>
    <w:p w14:paraId="5A65F8C8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return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render_template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template.html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data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1505FB48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elif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request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method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POST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":</w:t>
      </w:r>
    </w:p>
    <w:p w14:paraId="2185BED7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asset_value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request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form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get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asset_value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</w:t>
      </w:r>
    </w:p>
    <w:p w14:paraId="22F71519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exposure_value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request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form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get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exposure_value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</w:t>
      </w:r>
    </w:p>
    <w:p w14:paraId="7BF1357F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aro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request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form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get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aro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</w:t>
      </w:r>
    </w:p>
    <w:p w14:paraId="6F9E4C09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26D7DBB3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#This calculates the input</w:t>
      </w:r>
    </w:p>
    <w:p w14:paraId="42142131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calculate_risk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()</w:t>
      </w:r>
    </w:p>
    <w:p w14:paraId="194A335D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return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render_template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template.html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data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4EA1331A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else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19324EC1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return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Invalid request method!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</w:p>
    <w:p w14:paraId="3A040194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46BD5ED6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This defines the route for clearing the calculator</w:t>
      </w:r>
    </w:p>
    <w:p w14:paraId="69EC09F0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b/>
          <w:bCs/>
          <w:color w:val="777777"/>
          <w:sz w:val="21"/>
          <w:szCs w:val="21"/>
          <w:lang w:val="en-AU" w:eastAsia="en-AU"/>
        </w:rPr>
        <w:t>@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app</w:t>
      </w:r>
      <w:r w:rsidRPr="0099612C">
        <w:rPr>
          <w:rFonts w:ascii="Consolas" w:eastAsia="Times New Roman" w:hAnsi="Consolas" w:cs="Times New Roman"/>
          <w:b/>
          <w:bCs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route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/clear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</w:t>
      </w:r>
    </w:p>
    <w:p w14:paraId="1F461FFF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def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clear_calculator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():</w:t>
      </w:r>
    </w:p>
    <w:p w14:paraId="60462B03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asset_value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7EED06D3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lastRenderedPageBreak/>
        <w:t xml:space="preserve">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exposure_value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662BCCB4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aro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3958FF91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26511FEA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ale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11421D5E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error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""</w:t>
      </w:r>
    </w:p>
    <w:p w14:paraId="306D4BF5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return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render_template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template.html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data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6C07C14E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24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008FBC3C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RiskCalculator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SLE-ALE 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</w:t>
      </w:r>
    </w:p>
    <w:p w14:paraId="2534F6AE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7BE8437B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#This makes Flask run</w:t>
      </w:r>
    </w:p>
    <w:p w14:paraId="1871BBF6" w14:textId="77777777" w:rsidR="0099612C" w:rsidRPr="0099612C" w:rsidRDefault="0099612C" w:rsidP="0099612C">
      <w:pPr>
        <w:pStyle w:val="ListParagraph"/>
        <w:numPr>
          <w:ilvl w:val="0"/>
          <w:numId w:val="3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app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run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host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0.0.0.0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port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8080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debug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True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79D68688" w14:textId="77777777" w:rsidR="0099612C" w:rsidRPr="0099612C" w:rsidRDefault="0099612C" w:rsidP="0099612C"/>
    <w:p w14:paraId="449B3263" w14:textId="4646EA3D" w:rsidR="00A95430" w:rsidRDefault="000E47D6" w:rsidP="005B5DA9">
      <w:pPr>
        <w:pStyle w:val="Heading2"/>
        <w:numPr>
          <w:ilvl w:val="0"/>
          <w:numId w:val="4"/>
        </w:numPr>
      </w:pPr>
      <w:bookmarkStart w:id="8" w:name="_Toc213345315"/>
      <w:r>
        <w:t>Desk Check</w:t>
      </w:r>
      <w:r w:rsidR="00A95430">
        <w:t xml:space="preserve"> – SUMMARY TABLE – All Result</w:t>
      </w:r>
      <w:bookmarkEnd w:id="8"/>
    </w:p>
    <w:tbl>
      <w:tblPr>
        <w:tblStyle w:val="TableGrid"/>
        <w:tblW w:w="9639" w:type="dxa"/>
        <w:tblInd w:w="704" w:type="dxa"/>
        <w:tblLook w:val="04A0" w:firstRow="1" w:lastRow="0" w:firstColumn="1" w:lastColumn="0" w:noHBand="0" w:noVBand="1"/>
      </w:tblPr>
      <w:tblGrid>
        <w:gridCol w:w="1559"/>
        <w:gridCol w:w="1274"/>
        <w:gridCol w:w="1270"/>
        <w:gridCol w:w="1219"/>
        <w:gridCol w:w="1439"/>
        <w:gridCol w:w="1439"/>
        <w:gridCol w:w="1439"/>
      </w:tblGrid>
      <w:tr w:rsidR="00C145C8" w14:paraId="520CBFD1" w14:textId="77777777" w:rsidTr="00C145C8">
        <w:tc>
          <w:tcPr>
            <w:tcW w:w="1559" w:type="dxa"/>
            <w:shd w:val="clear" w:color="auto" w:fill="AFFBF6"/>
            <w:vAlign w:val="center"/>
          </w:tcPr>
          <w:p w14:paraId="2885FD0B" w14:textId="4E3B3CED" w:rsidR="00A95430" w:rsidRPr="00A95430" w:rsidRDefault="00A95430" w:rsidP="00601BC3">
            <w:pPr>
              <w:spacing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Device</w:t>
            </w:r>
          </w:p>
        </w:tc>
        <w:tc>
          <w:tcPr>
            <w:tcW w:w="1274" w:type="dxa"/>
            <w:shd w:val="clear" w:color="auto" w:fill="AFFBF6"/>
            <w:vAlign w:val="center"/>
          </w:tcPr>
          <w:p w14:paraId="37494745" w14:textId="17E2766E" w:rsidR="00A95430" w:rsidRPr="00A95430" w:rsidRDefault="00A95430" w:rsidP="00601BC3">
            <w:pPr>
              <w:spacing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Exposure Level</w:t>
            </w:r>
          </w:p>
        </w:tc>
        <w:tc>
          <w:tcPr>
            <w:tcW w:w="1270" w:type="dxa"/>
            <w:shd w:val="clear" w:color="auto" w:fill="AFFBF6"/>
            <w:vAlign w:val="center"/>
          </w:tcPr>
          <w:p w14:paraId="113FE55B" w14:textId="7DD723BE" w:rsidR="00A95430" w:rsidRPr="00A95430" w:rsidRDefault="00A95430" w:rsidP="00601BC3">
            <w:pPr>
              <w:spacing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Asset Value</w:t>
            </w:r>
            <w:r w:rsidR="00601BC3">
              <w:rPr>
                <w:b/>
              </w:rPr>
              <w:t xml:space="preserve"> ($)</w:t>
            </w:r>
          </w:p>
        </w:tc>
        <w:tc>
          <w:tcPr>
            <w:tcW w:w="1219" w:type="dxa"/>
            <w:shd w:val="clear" w:color="auto" w:fill="AFFBF6"/>
            <w:vAlign w:val="center"/>
          </w:tcPr>
          <w:p w14:paraId="5B4E8BE1" w14:textId="7E46A3EE" w:rsidR="00A95430" w:rsidRPr="00A95430" w:rsidRDefault="00A95430" w:rsidP="00601BC3">
            <w:pPr>
              <w:spacing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Exposure Value</w:t>
            </w:r>
            <w:r w:rsidR="00601BC3">
              <w:rPr>
                <w:b/>
              </w:rPr>
              <w:t xml:space="preserve"> (%)</w:t>
            </w:r>
          </w:p>
        </w:tc>
        <w:tc>
          <w:tcPr>
            <w:tcW w:w="1439" w:type="dxa"/>
            <w:shd w:val="clear" w:color="auto" w:fill="AFFBF6"/>
            <w:vAlign w:val="center"/>
          </w:tcPr>
          <w:p w14:paraId="6F591CF0" w14:textId="62158863" w:rsidR="00A95430" w:rsidRPr="00A95430" w:rsidRDefault="00601BC3" w:rsidP="00601BC3">
            <w:pPr>
              <w:spacing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Annualised Rate of Occurrence (</w:t>
            </w:r>
            <w:r w:rsidR="00A95430">
              <w:rPr>
                <w:b/>
              </w:rPr>
              <w:t>ARO</w:t>
            </w:r>
            <w:r>
              <w:rPr>
                <w:b/>
              </w:rPr>
              <w:t>)</w:t>
            </w:r>
          </w:p>
        </w:tc>
        <w:tc>
          <w:tcPr>
            <w:tcW w:w="1439" w:type="dxa"/>
            <w:shd w:val="clear" w:color="auto" w:fill="AFFBF6"/>
            <w:vAlign w:val="center"/>
          </w:tcPr>
          <w:p w14:paraId="48B81A19" w14:textId="054CA56D" w:rsidR="00A95430" w:rsidRPr="00A95430" w:rsidRDefault="00601BC3" w:rsidP="00601BC3">
            <w:pPr>
              <w:spacing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Single Loss Expectancy (SLE) - ($)</w:t>
            </w:r>
          </w:p>
        </w:tc>
        <w:tc>
          <w:tcPr>
            <w:tcW w:w="1439" w:type="dxa"/>
            <w:shd w:val="clear" w:color="auto" w:fill="AFFBF6"/>
            <w:vAlign w:val="center"/>
          </w:tcPr>
          <w:p w14:paraId="59CE151C" w14:textId="4F8CB1D4" w:rsidR="00A95430" w:rsidRPr="00A95430" w:rsidRDefault="00601BC3" w:rsidP="00601BC3">
            <w:pPr>
              <w:spacing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Annualised Loss Expectancy (ALE) - ($)</w:t>
            </w:r>
          </w:p>
        </w:tc>
      </w:tr>
      <w:tr w:rsidR="00C145C8" w14:paraId="201E6AA5" w14:textId="77777777" w:rsidTr="00C145C8">
        <w:tc>
          <w:tcPr>
            <w:tcW w:w="1559" w:type="dxa"/>
            <w:shd w:val="clear" w:color="auto" w:fill="FDE3D7"/>
            <w:vAlign w:val="center"/>
          </w:tcPr>
          <w:p w14:paraId="4E279D4D" w14:textId="5B569AB7" w:rsidR="00A95430" w:rsidRPr="00A95430" w:rsidRDefault="00601BC3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Server</w:t>
            </w:r>
          </w:p>
        </w:tc>
        <w:tc>
          <w:tcPr>
            <w:tcW w:w="1274" w:type="dxa"/>
            <w:shd w:val="clear" w:color="auto" w:fill="FDE3D7"/>
            <w:vAlign w:val="center"/>
          </w:tcPr>
          <w:p w14:paraId="60CA6DC9" w14:textId="68E4CFD4" w:rsidR="00A95430" w:rsidRDefault="00B34751" w:rsidP="00B34751">
            <w:pPr>
              <w:spacing w:line="240" w:lineRule="auto"/>
              <w:ind w:left="0"/>
            </w:pPr>
            <w:r>
              <w:t>Low</w:t>
            </w:r>
          </w:p>
        </w:tc>
        <w:tc>
          <w:tcPr>
            <w:tcW w:w="1270" w:type="dxa"/>
            <w:shd w:val="clear" w:color="auto" w:fill="FDE3D7"/>
            <w:vAlign w:val="center"/>
          </w:tcPr>
          <w:p w14:paraId="50E2978D" w14:textId="2847A8AA" w:rsidR="00A95430" w:rsidRDefault="00B34751" w:rsidP="00B34751">
            <w:pPr>
              <w:spacing w:line="240" w:lineRule="auto"/>
              <w:ind w:left="0"/>
            </w:pPr>
            <w:r>
              <w:t>4214</w:t>
            </w:r>
          </w:p>
        </w:tc>
        <w:tc>
          <w:tcPr>
            <w:tcW w:w="1219" w:type="dxa"/>
            <w:shd w:val="clear" w:color="auto" w:fill="FDE3D7"/>
            <w:vAlign w:val="center"/>
          </w:tcPr>
          <w:p w14:paraId="1FDCECC4" w14:textId="15B05A6C" w:rsidR="00A95430" w:rsidRDefault="00B34751" w:rsidP="00B34751">
            <w:pPr>
              <w:spacing w:line="240" w:lineRule="auto"/>
              <w:ind w:left="0"/>
            </w:pPr>
            <w:r>
              <w:t>2</w:t>
            </w:r>
          </w:p>
        </w:tc>
        <w:tc>
          <w:tcPr>
            <w:tcW w:w="1439" w:type="dxa"/>
            <w:shd w:val="clear" w:color="auto" w:fill="FDE3D7"/>
            <w:vAlign w:val="center"/>
          </w:tcPr>
          <w:p w14:paraId="7973EE4C" w14:textId="71D7F16A" w:rsidR="00A95430" w:rsidRDefault="00B34751" w:rsidP="00B34751">
            <w:pPr>
              <w:spacing w:line="240" w:lineRule="auto"/>
              <w:ind w:left="0"/>
            </w:pPr>
            <w:r>
              <w:t>0.05</w:t>
            </w:r>
          </w:p>
        </w:tc>
        <w:tc>
          <w:tcPr>
            <w:tcW w:w="1439" w:type="dxa"/>
            <w:shd w:val="clear" w:color="auto" w:fill="FDE3D7"/>
            <w:vAlign w:val="center"/>
          </w:tcPr>
          <w:p w14:paraId="6F89C44E" w14:textId="1247C5CD" w:rsidR="00A95430" w:rsidRDefault="00B34751" w:rsidP="00B34751">
            <w:pPr>
              <w:spacing w:line="240" w:lineRule="auto"/>
              <w:ind w:left="0"/>
            </w:pPr>
            <w:r>
              <w:t>84.28</w:t>
            </w:r>
          </w:p>
        </w:tc>
        <w:tc>
          <w:tcPr>
            <w:tcW w:w="1439" w:type="dxa"/>
            <w:shd w:val="clear" w:color="auto" w:fill="FDE3D7"/>
            <w:vAlign w:val="center"/>
          </w:tcPr>
          <w:p w14:paraId="133CD75B" w14:textId="47C2F4DF" w:rsidR="00A95430" w:rsidRDefault="00A170F2" w:rsidP="00B34751">
            <w:pPr>
              <w:spacing w:line="240" w:lineRule="auto"/>
              <w:ind w:left="0"/>
            </w:pPr>
            <w:r>
              <w:t>4.21</w:t>
            </w:r>
          </w:p>
        </w:tc>
      </w:tr>
      <w:tr w:rsidR="00C145C8" w14:paraId="1F3A2E30" w14:textId="77777777" w:rsidTr="00C145C8">
        <w:tc>
          <w:tcPr>
            <w:tcW w:w="1559" w:type="dxa"/>
            <w:shd w:val="clear" w:color="auto" w:fill="FDE3D7"/>
            <w:vAlign w:val="center"/>
          </w:tcPr>
          <w:p w14:paraId="49EDF257" w14:textId="1B78EA07" w:rsidR="00B34751" w:rsidRPr="00A95430" w:rsidRDefault="00B34751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Server</w:t>
            </w:r>
          </w:p>
        </w:tc>
        <w:tc>
          <w:tcPr>
            <w:tcW w:w="1274" w:type="dxa"/>
            <w:shd w:val="clear" w:color="auto" w:fill="FDE3D7"/>
            <w:vAlign w:val="center"/>
          </w:tcPr>
          <w:p w14:paraId="4876C880" w14:textId="67C1E759" w:rsidR="00B34751" w:rsidRDefault="00B34751" w:rsidP="00B34751">
            <w:pPr>
              <w:spacing w:line="240" w:lineRule="auto"/>
              <w:ind w:left="0"/>
            </w:pPr>
            <w:r>
              <w:t>Medium</w:t>
            </w:r>
          </w:p>
        </w:tc>
        <w:tc>
          <w:tcPr>
            <w:tcW w:w="1270" w:type="dxa"/>
            <w:shd w:val="clear" w:color="auto" w:fill="FDE3D7"/>
          </w:tcPr>
          <w:p w14:paraId="0FF6A8A0" w14:textId="163F9D86" w:rsidR="00B34751" w:rsidRDefault="00B34751" w:rsidP="00B34751">
            <w:pPr>
              <w:spacing w:line="240" w:lineRule="auto"/>
              <w:ind w:left="0"/>
            </w:pPr>
            <w:r w:rsidRPr="00E03EF9">
              <w:t>4214</w:t>
            </w:r>
          </w:p>
        </w:tc>
        <w:tc>
          <w:tcPr>
            <w:tcW w:w="1219" w:type="dxa"/>
            <w:shd w:val="clear" w:color="auto" w:fill="FDE3D7"/>
            <w:vAlign w:val="center"/>
          </w:tcPr>
          <w:p w14:paraId="04AFB89A" w14:textId="4D7F7CCC" w:rsidR="00B34751" w:rsidRDefault="00B34751" w:rsidP="00B34751">
            <w:pPr>
              <w:spacing w:line="240" w:lineRule="auto"/>
              <w:ind w:left="0"/>
            </w:pPr>
            <w:r>
              <w:t>30</w:t>
            </w:r>
          </w:p>
        </w:tc>
        <w:tc>
          <w:tcPr>
            <w:tcW w:w="1439" w:type="dxa"/>
            <w:shd w:val="clear" w:color="auto" w:fill="FDE3D7"/>
          </w:tcPr>
          <w:p w14:paraId="6449A171" w14:textId="2D0C12C6" w:rsidR="00B34751" w:rsidRDefault="00B34751" w:rsidP="00B34751">
            <w:pPr>
              <w:spacing w:line="240" w:lineRule="auto"/>
              <w:ind w:left="0"/>
            </w:pPr>
            <w:r w:rsidRPr="00655C7F">
              <w:t>0.05</w:t>
            </w:r>
          </w:p>
        </w:tc>
        <w:tc>
          <w:tcPr>
            <w:tcW w:w="1439" w:type="dxa"/>
            <w:shd w:val="clear" w:color="auto" w:fill="FDE3D7"/>
            <w:vAlign w:val="center"/>
          </w:tcPr>
          <w:p w14:paraId="77C36069" w14:textId="7AD409B6" w:rsidR="00B34751" w:rsidRDefault="00B34751" w:rsidP="00B34751">
            <w:pPr>
              <w:spacing w:line="240" w:lineRule="auto"/>
              <w:ind w:left="0"/>
            </w:pPr>
            <w:r>
              <w:t>1264.20</w:t>
            </w:r>
          </w:p>
        </w:tc>
        <w:tc>
          <w:tcPr>
            <w:tcW w:w="1439" w:type="dxa"/>
            <w:shd w:val="clear" w:color="auto" w:fill="FDE3D7"/>
            <w:vAlign w:val="center"/>
          </w:tcPr>
          <w:p w14:paraId="1D569FB9" w14:textId="2C4BFCFC" w:rsidR="00B34751" w:rsidRDefault="00A170F2" w:rsidP="00B34751">
            <w:pPr>
              <w:spacing w:line="240" w:lineRule="auto"/>
              <w:ind w:left="0"/>
            </w:pPr>
            <w:r>
              <w:t>63.21</w:t>
            </w:r>
          </w:p>
        </w:tc>
      </w:tr>
      <w:tr w:rsidR="00C145C8" w14:paraId="07737588" w14:textId="77777777" w:rsidTr="00C145C8">
        <w:tc>
          <w:tcPr>
            <w:tcW w:w="1559" w:type="dxa"/>
            <w:shd w:val="clear" w:color="auto" w:fill="FDE3D7"/>
            <w:vAlign w:val="center"/>
          </w:tcPr>
          <w:p w14:paraId="160AA0D6" w14:textId="6E325BA7" w:rsidR="00B34751" w:rsidRPr="00A95430" w:rsidRDefault="00B34751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Server</w:t>
            </w:r>
          </w:p>
        </w:tc>
        <w:tc>
          <w:tcPr>
            <w:tcW w:w="1274" w:type="dxa"/>
            <w:shd w:val="clear" w:color="auto" w:fill="FDE3D7"/>
            <w:vAlign w:val="center"/>
          </w:tcPr>
          <w:p w14:paraId="30C8EA77" w14:textId="1EAAA135" w:rsidR="00B34751" w:rsidRDefault="00B34751" w:rsidP="00B34751">
            <w:pPr>
              <w:spacing w:line="240" w:lineRule="auto"/>
              <w:ind w:left="0"/>
            </w:pPr>
            <w:r>
              <w:t>High</w:t>
            </w:r>
          </w:p>
        </w:tc>
        <w:tc>
          <w:tcPr>
            <w:tcW w:w="1270" w:type="dxa"/>
            <w:shd w:val="clear" w:color="auto" w:fill="FDE3D7"/>
          </w:tcPr>
          <w:p w14:paraId="26D79DF7" w14:textId="218AC851" w:rsidR="00B34751" w:rsidRDefault="00B34751" w:rsidP="00B34751">
            <w:pPr>
              <w:spacing w:line="240" w:lineRule="auto"/>
              <w:ind w:left="0"/>
            </w:pPr>
            <w:r w:rsidRPr="00E03EF9">
              <w:t>4214</w:t>
            </w:r>
          </w:p>
        </w:tc>
        <w:tc>
          <w:tcPr>
            <w:tcW w:w="1219" w:type="dxa"/>
            <w:shd w:val="clear" w:color="auto" w:fill="FDE3D7"/>
            <w:vAlign w:val="center"/>
          </w:tcPr>
          <w:p w14:paraId="38D3D231" w14:textId="1F6D6E26" w:rsidR="00B34751" w:rsidRDefault="00B34751" w:rsidP="00B34751">
            <w:pPr>
              <w:spacing w:line="240" w:lineRule="auto"/>
              <w:ind w:left="0"/>
            </w:pPr>
            <w:r>
              <w:t>80</w:t>
            </w:r>
          </w:p>
        </w:tc>
        <w:tc>
          <w:tcPr>
            <w:tcW w:w="1439" w:type="dxa"/>
            <w:shd w:val="clear" w:color="auto" w:fill="FDE3D7"/>
          </w:tcPr>
          <w:p w14:paraId="313363E4" w14:textId="4338F252" w:rsidR="00B34751" w:rsidRDefault="00B34751" w:rsidP="00B34751">
            <w:pPr>
              <w:spacing w:line="240" w:lineRule="auto"/>
              <w:ind w:left="0"/>
            </w:pPr>
            <w:r w:rsidRPr="00655C7F">
              <w:t>0.05</w:t>
            </w:r>
          </w:p>
        </w:tc>
        <w:tc>
          <w:tcPr>
            <w:tcW w:w="1439" w:type="dxa"/>
            <w:shd w:val="clear" w:color="auto" w:fill="FDE3D7"/>
            <w:vAlign w:val="center"/>
          </w:tcPr>
          <w:p w14:paraId="1B8BDD40" w14:textId="42C26E32" w:rsidR="00B34751" w:rsidRDefault="00A170F2" w:rsidP="00B34751">
            <w:pPr>
              <w:spacing w:line="240" w:lineRule="auto"/>
              <w:ind w:left="0"/>
            </w:pPr>
            <w:r>
              <w:t>3371.20</w:t>
            </w:r>
          </w:p>
        </w:tc>
        <w:tc>
          <w:tcPr>
            <w:tcW w:w="1439" w:type="dxa"/>
            <w:shd w:val="clear" w:color="auto" w:fill="FDE3D7"/>
            <w:vAlign w:val="center"/>
          </w:tcPr>
          <w:p w14:paraId="5FB3954C" w14:textId="452EB6EA" w:rsidR="00B34751" w:rsidRDefault="00A170F2" w:rsidP="00B34751">
            <w:pPr>
              <w:spacing w:line="240" w:lineRule="auto"/>
              <w:ind w:left="0"/>
            </w:pPr>
            <w:r>
              <w:t>168.56</w:t>
            </w:r>
          </w:p>
        </w:tc>
      </w:tr>
      <w:tr w:rsidR="00C145C8" w14:paraId="5075AF34" w14:textId="77777777" w:rsidTr="00C145C8">
        <w:tc>
          <w:tcPr>
            <w:tcW w:w="1559" w:type="dxa"/>
            <w:shd w:val="clear" w:color="auto" w:fill="CECDFF"/>
            <w:vAlign w:val="center"/>
          </w:tcPr>
          <w:p w14:paraId="73708B9D" w14:textId="4ADD54D6" w:rsidR="00B34751" w:rsidRPr="00A95430" w:rsidRDefault="00B34751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Workstation</w:t>
            </w:r>
          </w:p>
        </w:tc>
        <w:tc>
          <w:tcPr>
            <w:tcW w:w="1274" w:type="dxa"/>
            <w:shd w:val="clear" w:color="auto" w:fill="CECDFF"/>
            <w:vAlign w:val="center"/>
          </w:tcPr>
          <w:p w14:paraId="3FA9027E" w14:textId="0FFCDC56" w:rsidR="00B34751" w:rsidRDefault="00B34751" w:rsidP="00B34751">
            <w:pPr>
              <w:spacing w:line="240" w:lineRule="auto"/>
              <w:ind w:left="0"/>
            </w:pPr>
            <w:r>
              <w:t>Low</w:t>
            </w:r>
          </w:p>
        </w:tc>
        <w:tc>
          <w:tcPr>
            <w:tcW w:w="1270" w:type="dxa"/>
            <w:shd w:val="clear" w:color="auto" w:fill="CECDFF"/>
            <w:vAlign w:val="center"/>
          </w:tcPr>
          <w:p w14:paraId="51D16A5F" w14:textId="50D5FEDD" w:rsidR="00B34751" w:rsidRDefault="00B34751" w:rsidP="00B34751">
            <w:pPr>
              <w:spacing w:line="240" w:lineRule="auto"/>
              <w:ind w:left="0"/>
            </w:pPr>
            <w:r>
              <w:t>2165</w:t>
            </w:r>
          </w:p>
        </w:tc>
        <w:tc>
          <w:tcPr>
            <w:tcW w:w="1219" w:type="dxa"/>
            <w:shd w:val="clear" w:color="auto" w:fill="CECDFF"/>
            <w:vAlign w:val="center"/>
          </w:tcPr>
          <w:p w14:paraId="69EAAD1B" w14:textId="5BD2BEB8" w:rsidR="00B34751" w:rsidRDefault="00B34751" w:rsidP="00B34751">
            <w:pPr>
              <w:spacing w:line="240" w:lineRule="auto"/>
              <w:ind w:left="0"/>
            </w:pPr>
            <w:r>
              <w:t>8</w:t>
            </w:r>
          </w:p>
        </w:tc>
        <w:tc>
          <w:tcPr>
            <w:tcW w:w="1439" w:type="dxa"/>
            <w:shd w:val="clear" w:color="auto" w:fill="CECDFF"/>
            <w:vAlign w:val="center"/>
          </w:tcPr>
          <w:p w14:paraId="6AFFC28B" w14:textId="771F0E4E" w:rsidR="00B34751" w:rsidRDefault="00B34751" w:rsidP="00B34751">
            <w:pPr>
              <w:spacing w:line="240" w:lineRule="auto"/>
              <w:ind w:left="0"/>
            </w:pPr>
            <w:r>
              <w:t>0.1</w:t>
            </w:r>
          </w:p>
        </w:tc>
        <w:tc>
          <w:tcPr>
            <w:tcW w:w="1439" w:type="dxa"/>
            <w:shd w:val="clear" w:color="auto" w:fill="CECDFF"/>
            <w:vAlign w:val="center"/>
          </w:tcPr>
          <w:p w14:paraId="70D73140" w14:textId="0064A220" w:rsidR="00B34751" w:rsidRDefault="00A170F2" w:rsidP="00B34751">
            <w:pPr>
              <w:spacing w:line="240" w:lineRule="auto"/>
              <w:ind w:left="0"/>
            </w:pPr>
            <w:r>
              <w:t>173.20</w:t>
            </w:r>
          </w:p>
        </w:tc>
        <w:tc>
          <w:tcPr>
            <w:tcW w:w="1439" w:type="dxa"/>
            <w:shd w:val="clear" w:color="auto" w:fill="CECDFF"/>
            <w:vAlign w:val="center"/>
          </w:tcPr>
          <w:p w14:paraId="0A894DAD" w14:textId="7B10D109" w:rsidR="00B34751" w:rsidRDefault="00A170F2" w:rsidP="00B34751">
            <w:pPr>
              <w:spacing w:line="240" w:lineRule="auto"/>
              <w:ind w:left="0"/>
            </w:pPr>
            <w:r>
              <w:t>17.32</w:t>
            </w:r>
          </w:p>
        </w:tc>
      </w:tr>
      <w:tr w:rsidR="00C145C8" w14:paraId="662F5696" w14:textId="77777777" w:rsidTr="00C145C8">
        <w:tc>
          <w:tcPr>
            <w:tcW w:w="1559" w:type="dxa"/>
            <w:shd w:val="clear" w:color="auto" w:fill="CECDFF"/>
            <w:vAlign w:val="center"/>
          </w:tcPr>
          <w:p w14:paraId="4DCF310F" w14:textId="13B82E63" w:rsidR="00B34751" w:rsidRPr="00A95430" w:rsidRDefault="00B34751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Workstation</w:t>
            </w:r>
          </w:p>
        </w:tc>
        <w:tc>
          <w:tcPr>
            <w:tcW w:w="1274" w:type="dxa"/>
            <w:shd w:val="clear" w:color="auto" w:fill="CECDFF"/>
            <w:vAlign w:val="center"/>
          </w:tcPr>
          <w:p w14:paraId="2099FE1E" w14:textId="729D75FA" w:rsidR="00B34751" w:rsidRDefault="00B34751" w:rsidP="00B34751">
            <w:pPr>
              <w:spacing w:line="240" w:lineRule="auto"/>
              <w:ind w:left="0"/>
            </w:pPr>
            <w:r>
              <w:t>Medium</w:t>
            </w:r>
          </w:p>
        </w:tc>
        <w:tc>
          <w:tcPr>
            <w:tcW w:w="1270" w:type="dxa"/>
            <w:shd w:val="clear" w:color="auto" w:fill="CECDFF"/>
          </w:tcPr>
          <w:p w14:paraId="4EB68D6E" w14:textId="2DE3007A" w:rsidR="00B34751" w:rsidRDefault="00B34751" w:rsidP="00B34751">
            <w:pPr>
              <w:spacing w:line="240" w:lineRule="auto"/>
              <w:ind w:left="0"/>
            </w:pPr>
            <w:r w:rsidRPr="001E33C7">
              <w:t>2165</w:t>
            </w:r>
          </w:p>
        </w:tc>
        <w:tc>
          <w:tcPr>
            <w:tcW w:w="1219" w:type="dxa"/>
            <w:shd w:val="clear" w:color="auto" w:fill="CECDFF"/>
            <w:vAlign w:val="center"/>
          </w:tcPr>
          <w:p w14:paraId="4C5C8835" w14:textId="1897BCC9" w:rsidR="00B34751" w:rsidRDefault="00B34751" w:rsidP="00B34751">
            <w:pPr>
              <w:spacing w:line="240" w:lineRule="auto"/>
              <w:ind w:left="0"/>
            </w:pPr>
            <w:r>
              <w:t>50</w:t>
            </w:r>
          </w:p>
        </w:tc>
        <w:tc>
          <w:tcPr>
            <w:tcW w:w="1439" w:type="dxa"/>
            <w:shd w:val="clear" w:color="auto" w:fill="CECDFF"/>
          </w:tcPr>
          <w:p w14:paraId="14E22B87" w14:textId="42931BB3" w:rsidR="00B34751" w:rsidRDefault="00B34751" w:rsidP="00B34751">
            <w:pPr>
              <w:spacing w:line="240" w:lineRule="auto"/>
              <w:ind w:left="0"/>
            </w:pPr>
            <w:r w:rsidRPr="006F0FA6">
              <w:t>0.1</w:t>
            </w:r>
          </w:p>
        </w:tc>
        <w:tc>
          <w:tcPr>
            <w:tcW w:w="1439" w:type="dxa"/>
            <w:shd w:val="clear" w:color="auto" w:fill="CECDFF"/>
            <w:vAlign w:val="center"/>
          </w:tcPr>
          <w:p w14:paraId="43AC9E74" w14:textId="790B60C7" w:rsidR="00B34751" w:rsidRDefault="00A170F2" w:rsidP="00B34751">
            <w:pPr>
              <w:spacing w:line="240" w:lineRule="auto"/>
              <w:ind w:left="0"/>
            </w:pPr>
            <w:r>
              <w:t>1082.50</w:t>
            </w:r>
          </w:p>
        </w:tc>
        <w:tc>
          <w:tcPr>
            <w:tcW w:w="1439" w:type="dxa"/>
            <w:shd w:val="clear" w:color="auto" w:fill="CECDFF"/>
            <w:vAlign w:val="center"/>
          </w:tcPr>
          <w:p w14:paraId="50479BC3" w14:textId="16AEA03E" w:rsidR="00B34751" w:rsidRDefault="00A170F2" w:rsidP="00B34751">
            <w:pPr>
              <w:spacing w:line="240" w:lineRule="auto"/>
              <w:ind w:left="0"/>
            </w:pPr>
            <w:r>
              <w:t>108.25</w:t>
            </w:r>
          </w:p>
        </w:tc>
      </w:tr>
      <w:tr w:rsidR="00C145C8" w14:paraId="1E0E08A6" w14:textId="77777777" w:rsidTr="00C145C8">
        <w:tc>
          <w:tcPr>
            <w:tcW w:w="1559" w:type="dxa"/>
            <w:shd w:val="clear" w:color="auto" w:fill="CECDFF"/>
            <w:vAlign w:val="center"/>
          </w:tcPr>
          <w:p w14:paraId="4119B506" w14:textId="2FE368C4" w:rsidR="00B34751" w:rsidRPr="00A95430" w:rsidRDefault="00B34751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Workstation</w:t>
            </w:r>
          </w:p>
        </w:tc>
        <w:tc>
          <w:tcPr>
            <w:tcW w:w="1274" w:type="dxa"/>
            <w:shd w:val="clear" w:color="auto" w:fill="CECDFF"/>
            <w:vAlign w:val="center"/>
          </w:tcPr>
          <w:p w14:paraId="12427CAD" w14:textId="1DC3F481" w:rsidR="00B34751" w:rsidRDefault="00B34751" w:rsidP="00B34751">
            <w:pPr>
              <w:spacing w:line="240" w:lineRule="auto"/>
              <w:ind w:left="0"/>
            </w:pPr>
            <w:r>
              <w:t>High</w:t>
            </w:r>
          </w:p>
        </w:tc>
        <w:tc>
          <w:tcPr>
            <w:tcW w:w="1270" w:type="dxa"/>
            <w:shd w:val="clear" w:color="auto" w:fill="CECDFF"/>
          </w:tcPr>
          <w:p w14:paraId="1BB5B5FE" w14:textId="78961618" w:rsidR="00B34751" w:rsidRDefault="00B34751" w:rsidP="00B34751">
            <w:pPr>
              <w:spacing w:line="240" w:lineRule="auto"/>
              <w:ind w:left="0"/>
            </w:pPr>
            <w:r w:rsidRPr="001E33C7">
              <w:t>2165</w:t>
            </w:r>
          </w:p>
        </w:tc>
        <w:tc>
          <w:tcPr>
            <w:tcW w:w="1219" w:type="dxa"/>
            <w:shd w:val="clear" w:color="auto" w:fill="CECDFF"/>
            <w:vAlign w:val="center"/>
          </w:tcPr>
          <w:p w14:paraId="25138D25" w14:textId="194F0D10" w:rsidR="00B34751" w:rsidRDefault="00B34751" w:rsidP="00B34751">
            <w:pPr>
              <w:spacing w:line="240" w:lineRule="auto"/>
              <w:ind w:left="0"/>
            </w:pPr>
            <w:r>
              <w:t>75</w:t>
            </w:r>
          </w:p>
        </w:tc>
        <w:tc>
          <w:tcPr>
            <w:tcW w:w="1439" w:type="dxa"/>
            <w:shd w:val="clear" w:color="auto" w:fill="CECDFF"/>
          </w:tcPr>
          <w:p w14:paraId="7A1A7CEF" w14:textId="209A682A" w:rsidR="00B34751" w:rsidRDefault="00B34751" w:rsidP="00B34751">
            <w:pPr>
              <w:spacing w:line="240" w:lineRule="auto"/>
              <w:ind w:left="0"/>
            </w:pPr>
            <w:r w:rsidRPr="006F0FA6">
              <w:t>0.1</w:t>
            </w:r>
          </w:p>
        </w:tc>
        <w:tc>
          <w:tcPr>
            <w:tcW w:w="1439" w:type="dxa"/>
            <w:shd w:val="clear" w:color="auto" w:fill="CECDFF"/>
            <w:vAlign w:val="center"/>
          </w:tcPr>
          <w:p w14:paraId="6537DB60" w14:textId="00FCB8E8" w:rsidR="00B34751" w:rsidRDefault="00A170F2" w:rsidP="00B34751">
            <w:pPr>
              <w:spacing w:line="240" w:lineRule="auto"/>
              <w:ind w:left="0"/>
            </w:pPr>
            <w:r>
              <w:t>1623.75</w:t>
            </w:r>
          </w:p>
        </w:tc>
        <w:tc>
          <w:tcPr>
            <w:tcW w:w="1439" w:type="dxa"/>
            <w:shd w:val="clear" w:color="auto" w:fill="CECDFF"/>
            <w:vAlign w:val="center"/>
          </w:tcPr>
          <w:p w14:paraId="2AE7EA23" w14:textId="3D7E8853" w:rsidR="00B34751" w:rsidRDefault="00A170F2" w:rsidP="00B34751">
            <w:pPr>
              <w:spacing w:line="240" w:lineRule="auto"/>
              <w:ind w:left="0"/>
            </w:pPr>
            <w:r>
              <w:t>162.38</w:t>
            </w:r>
          </w:p>
        </w:tc>
      </w:tr>
      <w:tr w:rsidR="00C145C8" w14:paraId="7095956A" w14:textId="77777777" w:rsidTr="00C145C8">
        <w:tc>
          <w:tcPr>
            <w:tcW w:w="1559" w:type="dxa"/>
            <w:shd w:val="clear" w:color="auto" w:fill="D9FBEC"/>
            <w:vAlign w:val="center"/>
          </w:tcPr>
          <w:p w14:paraId="1B6E8A2B" w14:textId="122D532C" w:rsidR="00B34751" w:rsidRPr="00A95430" w:rsidRDefault="00B34751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Router</w:t>
            </w:r>
          </w:p>
        </w:tc>
        <w:tc>
          <w:tcPr>
            <w:tcW w:w="1274" w:type="dxa"/>
            <w:shd w:val="clear" w:color="auto" w:fill="D9FBEC"/>
            <w:vAlign w:val="center"/>
          </w:tcPr>
          <w:p w14:paraId="7AB7607F" w14:textId="0B7B7B88" w:rsidR="00B34751" w:rsidRDefault="00B34751" w:rsidP="00B34751">
            <w:pPr>
              <w:spacing w:line="240" w:lineRule="auto"/>
              <w:ind w:left="0"/>
            </w:pPr>
            <w:r>
              <w:t>Low</w:t>
            </w:r>
          </w:p>
        </w:tc>
        <w:tc>
          <w:tcPr>
            <w:tcW w:w="1270" w:type="dxa"/>
            <w:shd w:val="clear" w:color="auto" w:fill="D9FBEC"/>
            <w:vAlign w:val="center"/>
          </w:tcPr>
          <w:p w14:paraId="67FDCFE9" w14:textId="79FEF8D8" w:rsidR="00B34751" w:rsidRDefault="00B34751" w:rsidP="00B34751">
            <w:pPr>
              <w:spacing w:line="240" w:lineRule="auto"/>
              <w:ind w:left="0"/>
            </w:pPr>
            <w:r>
              <w:t>3412</w:t>
            </w:r>
          </w:p>
        </w:tc>
        <w:tc>
          <w:tcPr>
            <w:tcW w:w="1219" w:type="dxa"/>
            <w:shd w:val="clear" w:color="auto" w:fill="D9FBEC"/>
            <w:vAlign w:val="center"/>
          </w:tcPr>
          <w:p w14:paraId="0F1E0D84" w14:textId="043EE630" w:rsidR="00B34751" w:rsidRDefault="00B34751" w:rsidP="00B34751">
            <w:pPr>
              <w:spacing w:line="240" w:lineRule="auto"/>
              <w:ind w:left="0"/>
            </w:pPr>
            <w:r>
              <w:t>2</w:t>
            </w:r>
          </w:p>
        </w:tc>
        <w:tc>
          <w:tcPr>
            <w:tcW w:w="1439" w:type="dxa"/>
            <w:shd w:val="clear" w:color="auto" w:fill="D9FBEC"/>
            <w:vAlign w:val="center"/>
          </w:tcPr>
          <w:p w14:paraId="0EF93BB3" w14:textId="08FD84A2" w:rsidR="00B34751" w:rsidRDefault="00B34751" w:rsidP="00B34751">
            <w:pPr>
              <w:spacing w:line="240" w:lineRule="auto"/>
              <w:ind w:left="0"/>
            </w:pPr>
            <w:r>
              <w:t>0.04</w:t>
            </w:r>
          </w:p>
        </w:tc>
        <w:tc>
          <w:tcPr>
            <w:tcW w:w="1439" w:type="dxa"/>
            <w:shd w:val="clear" w:color="auto" w:fill="D9FBEC"/>
            <w:vAlign w:val="center"/>
          </w:tcPr>
          <w:p w14:paraId="0A740517" w14:textId="106E007C" w:rsidR="00B34751" w:rsidRDefault="00A170F2" w:rsidP="00B34751">
            <w:pPr>
              <w:spacing w:line="240" w:lineRule="auto"/>
              <w:ind w:left="0"/>
            </w:pPr>
            <w:r>
              <w:t>68.24</w:t>
            </w:r>
          </w:p>
        </w:tc>
        <w:tc>
          <w:tcPr>
            <w:tcW w:w="1439" w:type="dxa"/>
            <w:shd w:val="clear" w:color="auto" w:fill="D9FBEC"/>
            <w:vAlign w:val="center"/>
          </w:tcPr>
          <w:p w14:paraId="1FF40CA3" w14:textId="7B1385E8" w:rsidR="00B34751" w:rsidRDefault="00A170F2" w:rsidP="00B34751">
            <w:pPr>
              <w:spacing w:line="240" w:lineRule="auto"/>
              <w:ind w:left="0"/>
            </w:pPr>
            <w:r>
              <w:t>2.73</w:t>
            </w:r>
          </w:p>
        </w:tc>
      </w:tr>
      <w:tr w:rsidR="00C145C8" w14:paraId="5D98C621" w14:textId="77777777" w:rsidTr="00C145C8">
        <w:tc>
          <w:tcPr>
            <w:tcW w:w="1559" w:type="dxa"/>
            <w:shd w:val="clear" w:color="auto" w:fill="D9FBEC"/>
            <w:vAlign w:val="center"/>
          </w:tcPr>
          <w:p w14:paraId="32856A8A" w14:textId="76956EB0" w:rsidR="00B34751" w:rsidRPr="00A95430" w:rsidRDefault="00B34751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Router</w:t>
            </w:r>
          </w:p>
        </w:tc>
        <w:tc>
          <w:tcPr>
            <w:tcW w:w="1274" w:type="dxa"/>
            <w:shd w:val="clear" w:color="auto" w:fill="D9FBEC"/>
            <w:vAlign w:val="center"/>
          </w:tcPr>
          <w:p w14:paraId="4355046D" w14:textId="1B3ECD07" w:rsidR="00B34751" w:rsidRDefault="00B34751" w:rsidP="00B34751">
            <w:pPr>
              <w:spacing w:line="240" w:lineRule="auto"/>
              <w:ind w:left="0"/>
            </w:pPr>
            <w:r>
              <w:t>Medium</w:t>
            </w:r>
          </w:p>
        </w:tc>
        <w:tc>
          <w:tcPr>
            <w:tcW w:w="1270" w:type="dxa"/>
            <w:shd w:val="clear" w:color="auto" w:fill="D9FBEC"/>
          </w:tcPr>
          <w:p w14:paraId="2F97B0B3" w14:textId="632BE6CF" w:rsidR="00B34751" w:rsidRDefault="00B34751" w:rsidP="00B34751">
            <w:pPr>
              <w:spacing w:line="240" w:lineRule="auto"/>
              <w:ind w:left="0"/>
            </w:pPr>
            <w:r w:rsidRPr="00B523A9">
              <w:t>3412</w:t>
            </w:r>
          </w:p>
        </w:tc>
        <w:tc>
          <w:tcPr>
            <w:tcW w:w="1219" w:type="dxa"/>
            <w:shd w:val="clear" w:color="auto" w:fill="D9FBEC"/>
            <w:vAlign w:val="center"/>
          </w:tcPr>
          <w:p w14:paraId="69629A77" w14:textId="3184FA23" w:rsidR="00B34751" w:rsidRDefault="00B34751" w:rsidP="00B34751">
            <w:pPr>
              <w:spacing w:line="240" w:lineRule="auto"/>
              <w:ind w:left="0"/>
            </w:pPr>
            <w:r>
              <w:t>36</w:t>
            </w:r>
          </w:p>
        </w:tc>
        <w:tc>
          <w:tcPr>
            <w:tcW w:w="1439" w:type="dxa"/>
            <w:shd w:val="clear" w:color="auto" w:fill="D9FBEC"/>
          </w:tcPr>
          <w:p w14:paraId="06CCC676" w14:textId="7C1B0A56" w:rsidR="00B34751" w:rsidRDefault="00B34751" w:rsidP="00B34751">
            <w:pPr>
              <w:spacing w:line="240" w:lineRule="auto"/>
              <w:ind w:left="0"/>
            </w:pPr>
            <w:r w:rsidRPr="00C8366E">
              <w:t>0.04</w:t>
            </w:r>
          </w:p>
        </w:tc>
        <w:tc>
          <w:tcPr>
            <w:tcW w:w="1439" w:type="dxa"/>
            <w:shd w:val="clear" w:color="auto" w:fill="D9FBEC"/>
            <w:vAlign w:val="center"/>
          </w:tcPr>
          <w:p w14:paraId="78E660AD" w14:textId="3D406EFB" w:rsidR="00B34751" w:rsidRDefault="00A170F2" w:rsidP="00B34751">
            <w:pPr>
              <w:spacing w:line="240" w:lineRule="auto"/>
              <w:ind w:left="0"/>
            </w:pPr>
            <w:r>
              <w:t>1228.32</w:t>
            </w:r>
          </w:p>
        </w:tc>
        <w:tc>
          <w:tcPr>
            <w:tcW w:w="1439" w:type="dxa"/>
            <w:shd w:val="clear" w:color="auto" w:fill="D9FBEC"/>
            <w:vAlign w:val="center"/>
          </w:tcPr>
          <w:p w14:paraId="3917B573" w14:textId="2AA7B5AC" w:rsidR="00B34751" w:rsidRDefault="00A170F2" w:rsidP="00B34751">
            <w:pPr>
              <w:spacing w:line="240" w:lineRule="auto"/>
              <w:ind w:left="0"/>
            </w:pPr>
            <w:r>
              <w:t>49.13</w:t>
            </w:r>
          </w:p>
        </w:tc>
      </w:tr>
      <w:tr w:rsidR="00C145C8" w14:paraId="0F579246" w14:textId="77777777" w:rsidTr="00C145C8">
        <w:tc>
          <w:tcPr>
            <w:tcW w:w="1559" w:type="dxa"/>
            <w:shd w:val="clear" w:color="auto" w:fill="D9FBEC"/>
            <w:vAlign w:val="center"/>
          </w:tcPr>
          <w:p w14:paraId="48F5D986" w14:textId="23CCA798" w:rsidR="00B34751" w:rsidRPr="00A95430" w:rsidRDefault="00B34751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Router</w:t>
            </w:r>
          </w:p>
        </w:tc>
        <w:tc>
          <w:tcPr>
            <w:tcW w:w="1274" w:type="dxa"/>
            <w:shd w:val="clear" w:color="auto" w:fill="D9FBEC"/>
            <w:vAlign w:val="center"/>
          </w:tcPr>
          <w:p w14:paraId="1AA6B4FC" w14:textId="534C4DFD" w:rsidR="00B34751" w:rsidRDefault="00B34751" w:rsidP="00B34751">
            <w:pPr>
              <w:spacing w:line="240" w:lineRule="auto"/>
              <w:ind w:left="0"/>
            </w:pPr>
            <w:r>
              <w:t>High</w:t>
            </w:r>
          </w:p>
        </w:tc>
        <w:tc>
          <w:tcPr>
            <w:tcW w:w="1270" w:type="dxa"/>
            <w:shd w:val="clear" w:color="auto" w:fill="D9FBEC"/>
          </w:tcPr>
          <w:p w14:paraId="0879F015" w14:textId="264280AC" w:rsidR="00B34751" w:rsidRDefault="00B34751" w:rsidP="00B34751">
            <w:pPr>
              <w:spacing w:line="240" w:lineRule="auto"/>
              <w:ind w:left="0"/>
            </w:pPr>
            <w:r w:rsidRPr="00B523A9">
              <w:t>3412</w:t>
            </w:r>
          </w:p>
        </w:tc>
        <w:tc>
          <w:tcPr>
            <w:tcW w:w="1219" w:type="dxa"/>
            <w:shd w:val="clear" w:color="auto" w:fill="D9FBEC"/>
            <w:vAlign w:val="center"/>
          </w:tcPr>
          <w:p w14:paraId="48FC0283" w14:textId="52160151" w:rsidR="00B34751" w:rsidRDefault="00B34751" w:rsidP="00B34751">
            <w:pPr>
              <w:spacing w:line="240" w:lineRule="auto"/>
              <w:ind w:left="0"/>
            </w:pPr>
            <w:r>
              <w:t>90</w:t>
            </w:r>
          </w:p>
        </w:tc>
        <w:tc>
          <w:tcPr>
            <w:tcW w:w="1439" w:type="dxa"/>
            <w:shd w:val="clear" w:color="auto" w:fill="D9FBEC"/>
          </w:tcPr>
          <w:p w14:paraId="06F92DDD" w14:textId="3468751C" w:rsidR="00B34751" w:rsidRDefault="00B34751" w:rsidP="00B34751">
            <w:pPr>
              <w:spacing w:line="240" w:lineRule="auto"/>
              <w:ind w:left="0"/>
            </w:pPr>
            <w:r w:rsidRPr="00C8366E">
              <w:t>0.04</w:t>
            </w:r>
          </w:p>
        </w:tc>
        <w:tc>
          <w:tcPr>
            <w:tcW w:w="1439" w:type="dxa"/>
            <w:shd w:val="clear" w:color="auto" w:fill="D9FBEC"/>
            <w:vAlign w:val="center"/>
          </w:tcPr>
          <w:p w14:paraId="20613BB2" w14:textId="5C7F9640" w:rsidR="00B34751" w:rsidRDefault="00A170F2" w:rsidP="00B34751">
            <w:pPr>
              <w:spacing w:line="240" w:lineRule="auto"/>
              <w:ind w:left="0"/>
            </w:pPr>
            <w:r>
              <w:t>3070.80</w:t>
            </w:r>
          </w:p>
        </w:tc>
        <w:tc>
          <w:tcPr>
            <w:tcW w:w="1439" w:type="dxa"/>
            <w:shd w:val="clear" w:color="auto" w:fill="D9FBEC"/>
            <w:vAlign w:val="center"/>
          </w:tcPr>
          <w:p w14:paraId="4D3BEF49" w14:textId="016060A4" w:rsidR="00B34751" w:rsidRDefault="00A170F2" w:rsidP="00B34751">
            <w:pPr>
              <w:spacing w:line="240" w:lineRule="auto"/>
              <w:ind w:left="0"/>
            </w:pPr>
            <w:r>
              <w:t>122.83</w:t>
            </w:r>
          </w:p>
        </w:tc>
      </w:tr>
      <w:tr w:rsidR="00C145C8" w14:paraId="44318135" w14:textId="77777777" w:rsidTr="00C145C8">
        <w:tc>
          <w:tcPr>
            <w:tcW w:w="1559" w:type="dxa"/>
            <w:shd w:val="clear" w:color="auto" w:fill="FFF2CC" w:themeFill="accent4" w:themeFillTint="33"/>
            <w:vAlign w:val="center"/>
          </w:tcPr>
          <w:p w14:paraId="2D93373C" w14:textId="1F063B17" w:rsidR="00B34751" w:rsidRPr="00A95430" w:rsidRDefault="00B34751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Switch</w:t>
            </w:r>
          </w:p>
        </w:tc>
        <w:tc>
          <w:tcPr>
            <w:tcW w:w="1274" w:type="dxa"/>
            <w:shd w:val="clear" w:color="auto" w:fill="FFF2CC" w:themeFill="accent4" w:themeFillTint="33"/>
            <w:vAlign w:val="center"/>
          </w:tcPr>
          <w:p w14:paraId="03BACE4B" w14:textId="7DA4257A" w:rsidR="00B34751" w:rsidRDefault="00B34751" w:rsidP="00B34751">
            <w:pPr>
              <w:spacing w:line="240" w:lineRule="auto"/>
              <w:ind w:left="0"/>
            </w:pPr>
            <w:r>
              <w:t>Low</w:t>
            </w:r>
          </w:p>
        </w:tc>
        <w:tc>
          <w:tcPr>
            <w:tcW w:w="1270" w:type="dxa"/>
            <w:shd w:val="clear" w:color="auto" w:fill="FFF2CC" w:themeFill="accent4" w:themeFillTint="33"/>
            <w:vAlign w:val="center"/>
          </w:tcPr>
          <w:p w14:paraId="3088D064" w14:textId="18BE838F" w:rsidR="00B34751" w:rsidRDefault="00B34751" w:rsidP="00B34751">
            <w:pPr>
              <w:spacing w:line="240" w:lineRule="auto"/>
              <w:ind w:left="0"/>
            </w:pPr>
            <w:r>
              <w:t>2111</w:t>
            </w:r>
          </w:p>
        </w:tc>
        <w:tc>
          <w:tcPr>
            <w:tcW w:w="1219" w:type="dxa"/>
            <w:shd w:val="clear" w:color="auto" w:fill="FFF2CC" w:themeFill="accent4" w:themeFillTint="33"/>
            <w:vAlign w:val="center"/>
          </w:tcPr>
          <w:p w14:paraId="0BAF4833" w14:textId="7D6DD20B" w:rsidR="00B34751" w:rsidRDefault="00B34751" w:rsidP="00B34751">
            <w:pPr>
              <w:spacing w:line="240" w:lineRule="auto"/>
              <w:ind w:left="0"/>
            </w:pPr>
            <w:r>
              <w:t>2</w:t>
            </w:r>
          </w:p>
        </w:tc>
        <w:tc>
          <w:tcPr>
            <w:tcW w:w="1439" w:type="dxa"/>
            <w:shd w:val="clear" w:color="auto" w:fill="FFF2CC" w:themeFill="accent4" w:themeFillTint="33"/>
          </w:tcPr>
          <w:p w14:paraId="5E718506" w14:textId="41E81EC6" w:rsidR="00B34751" w:rsidRDefault="00B34751" w:rsidP="00B34751">
            <w:pPr>
              <w:spacing w:line="240" w:lineRule="auto"/>
              <w:ind w:left="0"/>
            </w:pPr>
            <w:r w:rsidRPr="00F6349C">
              <w:t>0.04</w:t>
            </w:r>
          </w:p>
        </w:tc>
        <w:tc>
          <w:tcPr>
            <w:tcW w:w="1439" w:type="dxa"/>
            <w:shd w:val="clear" w:color="auto" w:fill="FFF2CC" w:themeFill="accent4" w:themeFillTint="33"/>
            <w:vAlign w:val="center"/>
          </w:tcPr>
          <w:p w14:paraId="44090F5F" w14:textId="002C5094" w:rsidR="00B34751" w:rsidRDefault="00A170F2" w:rsidP="00B34751">
            <w:pPr>
              <w:spacing w:line="240" w:lineRule="auto"/>
              <w:ind w:left="0"/>
            </w:pPr>
            <w:r>
              <w:t>42.22</w:t>
            </w:r>
          </w:p>
        </w:tc>
        <w:tc>
          <w:tcPr>
            <w:tcW w:w="1439" w:type="dxa"/>
            <w:shd w:val="clear" w:color="auto" w:fill="FFF2CC" w:themeFill="accent4" w:themeFillTint="33"/>
            <w:vAlign w:val="center"/>
          </w:tcPr>
          <w:p w14:paraId="2A9F8156" w14:textId="4A86D0FE" w:rsidR="00B34751" w:rsidRDefault="00A170F2" w:rsidP="00B34751">
            <w:pPr>
              <w:spacing w:line="240" w:lineRule="auto"/>
              <w:ind w:left="0"/>
            </w:pPr>
            <w:r>
              <w:t>1.69</w:t>
            </w:r>
          </w:p>
        </w:tc>
      </w:tr>
      <w:tr w:rsidR="00C145C8" w14:paraId="0B9E3289" w14:textId="77777777" w:rsidTr="00C145C8">
        <w:tc>
          <w:tcPr>
            <w:tcW w:w="1559" w:type="dxa"/>
            <w:shd w:val="clear" w:color="auto" w:fill="FFF2CC" w:themeFill="accent4" w:themeFillTint="33"/>
            <w:vAlign w:val="center"/>
          </w:tcPr>
          <w:p w14:paraId="3A36943D" w14:textId="7983DAED" w:rsidR="00B34751" w:rsidRPr="00A95430" w:rsidRDefault="00B34751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Switch</w:t>
            </w:r>
          </w:p>
        </w:tc>
        <w:tc>
          <w:tcPr>
            <w:tcW w:w="1274" w:type="dxa"/>
            <w:shd w:val="clear" w:color="auto" w:fill="FFF2CC" w:themeFill="accent4" w:themeFillTint="33"/>
            <w:vAlign w:val="center"/>
          </w:tcPr>
          <w:p w14:paraId="5AE1B4A9" w14:textId="1D3EB3AE" w:rsidR="00B34751" w:rsidRDefault="00B34751" w:rsidP="00B34751">
            <w:pPr>
              <w:spacing w:line="240" w:lineRule="auto"/>
              <w:ind w:left="0"/>
            </w:pPr>
            <w:r>
              <w:t>Medium</w:t>
            </w:r>
          </w:p>
        </w:tc>
        <w:tc>
          <w:tcPr>
            <w:tcW w:w="1270" w:type="dxa"/>
            <w:shd w:val="clear" w:color="auto" w:fill="FFF2CC" w:themeFill="accent4" w:themeFillTint="33"/>
          </w:tcPr>
          <w:p w14:paraId="1FDCA2B2" w14:textId="7AF9E5D5" w:rsidR="00B34751" w:rsidRDefault="00B34751" w:rsidP="00B34751">
            <w:pPr>
              <w:spacing w:line="240" w:lineRule="auto"/>
              <w:ind w:left="0"/>
            </w:pPr>
            <w:r w:rsidRPr="00B66B07">
              <w:t>2111</w:t>
            </w:r>
          </w:p>
        </w:tc>
        <w:tc>
          <w:tcPr>
            <w:tcW w:w="1219" w:type="dxa"/>
            <w:shd w:val="clear" w:color="auto" w:fill="FFF2CC" w:themeFill="accent4" w:themeFillTint="33"/>
            <w:vAlign w:val="center"/>
          </w:tcPr>
          <w:p w14:paraId="6E5A3E55" w14:textId="60C24978" w:rsidR="00B34751" w:rsidRDefault="00B34751" w:rsidP="00B34751">
            <w:pPr>
              <w:spacing w:line="240" w:lineRule="auto"/>
              <w:ind w:left="0"/>
            </w:pPr>
            <w:r>
              <w:t>50</w:t>
            </w:r>
          </w:p>
        </w:tc>
        <w:tc>
          <w:tcPr>
            <w:tcW w:w="1439" w:type="dxa"/>
            <w:shd w:val="clear" w:color="auto" w:fill="FFF2CC" w:themeFill="accent4" w:themeFillTint="33"/>
          </w:tcPr>
          <w:p w14:paraId="17164183" w14:textId="00F17BF5" w:rsidR="00B34751" w:rsidRDefault="00B34751" w:rsidP="00B34751">
            <w:pPr>
              <w:spacing w:line="240" w:lineRule="auto"/>
              <w:ind w:left="0"/>
            </w:pPr>
            <w:r w:rsidRPr="00F6349C">
              <w:t>0.04</w:t>
            </w:r>
          </w:p>
        </w:tc>
        <w:tc>
          <w:tcPr>
            <w:tcW w:w="1439" w:type="dxa"/>
            <w:shd w:val="clear" w:color="auto" w:fill="FFF2CC" w:themeFill="accent4" w:themeFillTint="33"/>
            <w:vAlign w:val="center"/>
          </w:tcPr>
          <w:p w14:paraId="4BDBF12B" w14:textId="7564BE0B" w:rsidR="00B34751" w:rsidRDefault="00A170F2" w:rsidP="00B34751">
            <w:pPr>
              <w:spacing w:line="240" w:lineRule="auto"/>
              <w:ind w:left="0"/>
            </w:pPr>
            <w:r>
              <w:t>1055.50</w:t>
            </w:r>
          </w:p>
        </w:tc>
        <w:tc>
          <w:tcPr>
            <w:tcW w:w="1439" w:type="dxa"/>
            <w:shd w:val="clear" w:color="auto" w:fill="FFF2CC" w:themeFill="accent4" w:themeFillTint="33"/>
            <w:vAlign w:val="center"/>
          </w:tcPr>
          <w:p w14:paraId="4FBFC966" w14:textId="043A662D" w:rsidR="00B34751" w:rsidRDefault="00C145C8" w:rsidP="00B34751">
            <w:pPr>
              <w:spacing w:line="240" w:lineRule="auto"/>
              <w:ind w:left="0"/>
            </w:pPr>
            <w:r>
              <w:t>42.22</w:t>
            </w:r>
          </w:p>
        </w:tc>
      </w:tr>
      <w:tr w:rsidR="00C145C8" w14:paraId="4B4F8ABC" w14:textId="77777777" w:rsidTr="00C145C8">
        <w:tc>
          <w:tcPr>
            <w:tcW w:w="1559" w:type="dxa"/>
            <w:shd w:val="clear" w:color="auto" w:fill="FFF2CC" w:themeFill="accent4" w:themeFillTint="33"/>
            <w:vAlign w:val="center"/>
          </w:tcPr>
          <w:p w14:paraId="4F057B80" w14:textId="3F846748" w:rsidR="00B34751" w:rsidRPr="00A95430" w:rsidRDefault="00B34751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Switch</w:t>
            </w:r>
          </w:p>
        </w:tc>
        <w:tc>
          <w:tcPr>
            <w:tcW w:w="1274" w:type="dxa"/>
            <w:shd w:val="clear" w:color="auto" w:fill="FFF2CC" w:themeFill="accent4" w:themeFillTint="33"/>
            <w:vAlign w:val="center"/>
          </w:tcPr>
          <w:p w14:paraId="205FAD27" w14:textId="097FE584" w:rsidR="00B34751" w:rsidRDefault="00B34751" w:rsidP="00B34751">
            <w:pPr>
              <w:spacing w:line="240" w:lineRule="auto"/>
              <w:ind w:left="0"/>
            </w:pPr>
            <w:r>
              <w:t>High</w:t>
            </w:r>
          </w:p>
        </w:tc>
        <w:tc>
          <w:tcPr>
            <w:tcW w:w="1270" w:type="dxa"/>
            <w:shd w:val="clear" w:color="auto" w:fill="FFF2CC" w:themeFill="accent4" w:themeFillTint="33"/>
          </w:tcPr>
          <w:p w14:paraId="118267DE" w14:textId="5FF32413" w:rsidR="00B34751" w:rsidRDefault="00B34751" w:rsidP="00B34751">
            <w:pPr>
              <w:spacing w:line="240" w:lineRule="auto"/>
              <w:ind w:left="0"/>
            </w:pPr>
            <w:r w:rsidRPr="00B66B07">
              <w:t>2111</w:t>
            </w:r>
          </w:p>
        </w:tc>
        <w:tc>
          <w:tcPr>
            <w:tcW w:w="1219" w:type="dxa"/>
            <w:shd w:val="clear" w:color="auto" w:fill="FFF2CC" w:themeFill="accent4" w:themeFillTint="33"/>
            <w:vAlign w:val="center"/>
          </w:tcPr>
          <w:p w14:paraId="52D77A0D" w14:textId="5A3F3580" w:rsidR="00B34751" w:rsidRDefault="00B34751" w:rsidP="00B34751">
            <w:pPr>
              <w:spacing w:line="240" w:lineRule="auto"/>
              <w:ind w:left="0"/>
            </w:pPr>
            <w:r>
              <w:t>89</w:t>
            </w:r>
          </w:p>
        </w:tc>
        <w:tc>
          <w:tcPr>
            <w:tcW w:w="1439" w:type="dxa"/>
            <w:shd w:val="clear" w:color="auto" w:fill="FFF2CC" w:themeFill="accent4" w:themeFillTint="33"/>
          </w:tcPr>
          <w:p w14:paraId="2F722CB9" w14:textId="4B2D1A4E" w:rsidR="00B34751" w:rsidRDefault="00B34751" w:rsidP="00B34751">
            <w:pPr>
              <w:spacing w:line="240" w:lineRule="auto"/>
              <w:ind w:left="0"/>
            </w:pPr>
            <w:r w:rsidRPr="00F6349C">
              <w:t>0.04</w:t>
            </w:r>
          </w:p>
        </w:tc>
        <w:tc>
          <w:tcPr>
            <w:tcW w:w="1439" w:type="dxa"/>
            <w:shd w:val="clear" w:color="auto" w:fill="FFF2CC" w:themeFill="accent4" w:themeFillTint="33"/>
            <w:vAlign w:val="center"/>
          </w:tcPr>
          <w:p w14:paraId="4A2A938B" w14:textId="2174DF87" w:rsidR="00B34751" w:rsidRDefault="00A170F2" w:rsidP="00B34751">
            <w:pPr>
              <w:spacing w:line="240" w:lineRule="auto"/>
              <w:ind w:left="0"/>
            </w:pPr>
            <w:r>
              <w:t>1878.79</w:t>
            </w:r>
          </w:p>
        </w:tc>
        <w:tc>
          <w:tcPr>
            <w:tcW w:w="1439" w:type="dxa"/>
            <w:shd w:val="clear" w:color="auto" w:fill="FFF2CC" w:themeFill="accent4" w:themeFillTint="33"/>
            <w:vAlign w:val="center"/>
          </w:tcPr>
          <w:p w14:paraId="5E6B0945" w14:textId="40DE12F2" w:rsidR="00B34751" w:rsidRDefault="00C145C8" w:rsidP="00B34751">
            <w:pPr>
              <w:spacing w:line="240" w:lineRule="auto"/>
              <w:ind w:left="0"/>
            </w:pPr>
            <w:r>
              <w:t>75.15</w:t>
            </w:r>
          </w:p>
        </w:tc>
      </w:tr>
      <w:tr w:rsidR="00C145C8" w14:paraId="61093720" w14:textId="77777777" w:rsidTr="00C145C8">
        <w:tc>
          <w:tcPr>
            <w:tcW w:w="1559" w:type="dxa"/>
            <w:shd w:val="clear" w:color="auto" w:fill="F4D9FB"/>
            <w:vAlign w:val="center"/>
          </w:tcPr>
          <w:p w14:paraId="458A3300" w14:textId="0E0E9BDB" w:rsidR="00B34751" w:rsidRPr="00A95430" w:rsidRDefault="00B34751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Laptop</w:t>
            </w:r>
          </w:p>
        </w:tc>
        <w:tc>
          <w:tcPr>
            <w:tcW w:w="1274" w:type="dxa"/>
            <w:shd w:val="clear" w:color="auto" w:fill="F4D9FB"/>
            <w:vAlign w:val="center"/>
          </w:tcPr>
          <w:p w14:paraId="61D365A2" w14:textId="3EE8A508" w:rsidR="00B34751" w:rsidRDefault="00B34751" w:rsidP="00B34751">
            <w:pPr>
              <w:spacing w:line="240" w:lineRule="auto"/>
              <w:ind w:left="0"/>
            </w:pPr>
            <w:r>
              <w:t>Low</w:t>
            </w:r>
          </w:p>
        </w:tc>
        <w:tc>
          <w:tcPr>
            <w:tcW w:w="1270" w:type="dxa"/>
            <w:shd w:val="clear" w:color="auto" w:fill="F4D9FB"/>
            <w:vAlign w:val="center"/>
          </w:tcPr>
          <w:p w14:paraId="05EEE181" w14:textId="72830694" w:rsidR="00B34751" w:rsidRDefault="00B34751" w:rsidP="00B34751">
            <w:pPr>
              <w:spacing w:line="240" w:lineRule="auto"/>
              <w:ind w:left="0"/>
            </w:pPr>
            <w:r>
              <w:t>2444</w:t>
            </w:r>
          </w:p>
        </w:tc>
        <w:tc>
          <w:tcPr>
            <w:tcW w:w="1219" w:type="dxa"/>
            <w:shd w:val="clear" w:color="auto" w:fill="F4D9FB"/>
            <w:vAlign w:val="center"/>
          </w:tcPr>
          <w:p w14:paraId="384DC9B0" w14:textId="43D07BFD" w:rsidR="00B34751" w:rsidRDefault="00B34751" w:rsidP="00B34751">
            <w:pPr>
              <w:spacing w:line="240" w:lineRule="auto"/>
              <w:ind w:left="0"/>
            </w:pPr>
            <w:r>
              <w:t>8</w:t>
            </w:r>
          </w:p>
        </w:tc>
        <w:tc>
          <w:tcPr>
            <w:tcW w:w="1439" w:type="dxa"/>
            <w:shd w:val="clear" w:color="auto" w:fill="F4D9FB"/>
            <w:vAlign w:val="center"/>
          </w:tcPr>
          <w:p w14:paraId="1B3F24C7" w14:textId="5AE5A373" w:rsidR="00B34751" w:rsidRDefault="00B34751" w:rsidP="00B34751">
            <w:pPr>
              <w:spacing w:line="240" w:lineRule="auto"/>
              <w:ind w:left="0"/>
            </w:pPr>
            <w:r>
              <w:t>0.11</w:t>
            </w:r>
          </w:p>
        </w:tc>
        <w:tc>
          <w:tcPr>
            <w:tcW w:w="1439" w:type="dxa"/>
            <w:shd w:val="clear" w:color="auto" w:fill="F4D9FB"/>
            <w:vAlign w:val="center"/>
          </w:tcPr>
          <w:p w14:paraId="6072B6D7" w14:textId="5E019A8A" w:rsidR="00B34751" w:rsidRDefault="00A170F2" w:rsidP="00B34751">
            <w:pPr>
              <w:spacing w:line="240" w:lineRule="auto"/>
              <w:ind w:left="0"/>
            </w:pPr>
            <w:r>
              <w:t>195.52</w:t>
            </w:r>
          </w:p>
        </w:tc>
        <w:tc>
          <w:tcPr>
            <w:tcW w:w="1439" w:type="dxa"/>
            <w:shd w:val="clear" w:color="auto" w:fill="F4D9FB"/>
            <w:vAlign w:val="center"/>
          </w:tcPr>
          <w:p w14:paraId="2BDD3A10" w14:textId="11DD359A" w:rsidR="00B34751" w:rsidRDefault="00C145C8" w:rsidP="00B34751">
            <w:pPr>
              <w:spacing w:line="240" w:lineRule="auto"/>
              <w:ind w:left="0"/>
            </w:pPr>
            <w:r>
              <w:t>21.51</w:t>
            </w:r>
          </w:p>
        </w:tc>
      </w:tr>
      <w:tr w:rsidR="00C145C8" w14:paraId="3D654205" w14:textId="77777777" w:rsidTr="00C145C8">
        <w:tc>
          <w:tcPr>
            <w:tcW w:w="1559" w:type="dxa"/>
            <w:shd w:val="clear" w:color="auto" w:fill="F4D9FB"/>
            <w:vAlign w:val="center"/>
          </w:tcPr>
          <w:p w14:paraId="3994B31F" w14:textId="7CC4995D" w:rsidR="00B34751" w:rsidRPr="00A95430" w:rsidRDefault="00B34751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Laptop</w:t>
            </w:r>
          </w:p>
        </w:tc>
        <w:tc>
          <w:tcPr>
            <w:tcW w:w="1274" w:type="dxa"/>
            <w:shd w:val="clear" w:color="auto" w:fill="F4D9FB"/>
            <w:vAlign w:val="center"/>
          </w:tcPr>
          <w:p w14:paraId="18A886B4" w14:textId="7E0FF7BF" w:rsidR="00B34751" w:rsidRDefault="00B34751" w:rsidP="00B34751">
            <w:pPr>
              <w:spacing w:line="240" w:lineRule="auto"/>
              <w:ind w:left="0"/>
            </w:pPr>
            <w:r>
              <w:t>Medium</w:t>
            </w:r>
          </w:p>
        </w:tc>
        <w:tc>
          <w:tcPr>
            <w:tcW w:w="1270" w:type="dxa"/>
            <w:shd w:val="clear" w:color="auto" w:fill="F4D9FB"/>
          </w:tcPr>
          <w:p w14:paraId="14446416" w14:textId="6E8E9F61" w:rsidR="00B34751" w:rsidRDefault="00B34751" w:rsidP="00B34751">
            <w:pPr>
              <w:spacing w:line="240" w:lineRule="auto"/>
              <w:ind w:left="0"/>
            </w:pPr>
            <w:r w:rsidRPr="00E119FD">
              <w:t>2444</w:t>
            </w:r>
          </w:p>
        </w:tc>
        <w:tc>
          <w:tcPr>
            <w:tcW w:w="1219" w:type="dxa"/>
            <w:shd w:val="clear" w:color="auto" w:fill="F4D9FB"/>
            <w:vAlign w:val="center"/>
          </w:tcPr>
          <w:p w14:paraId="1EC0586A" w14:textId="14A29B2C" w:rsidR="00B34751" w:rsidRDefault="00B34751" w:rsidP="00B34751">
            <w:pPr>
              <w:spacing w:line="240" w:lineRule="auto"/>
              <w:ind w:left="0"/>
            </w:pPr>
            <w:r>
              <w:t>30</w:t>
            </w:r>
          </w:p>
        </w:tc>
        <w:tc>
          <w:tcPr>
            <w:tcW w:w="1439" w:type="dxa"/>
            <w:shd w:val="clear" w:color="auto" w:fill="F4D9FB"/>
          </w:tcPr>
          <w:p w14:paraId="540CABBB" w14:textId="00B031C5" w:rsidR="00B34751" w:rsidRDefault="00B34751" w:rsidP="00B34751">
            <w:pPr>
              <w:spacing w:line="240" w:lineRule="auto"/>
              <w:ind w:left="0"/>
            </w:pPr>
            <w:r w:rsidRPr="006440D3">
              <w:t>0.11</w:t>
            </w:r>
          </w:p>
        </w:tc>
        <w:tc>
          <w:tcPr>
            <w:tcW w:w="1439" w:type="dxa"/>
            <w:shd w:val="clear" w:color="auto" w:fill="F4D9FB"/>
            <w:vAlign w:val="center"/>
          </w:tcPr>
          <w:p w14:paraId="0524FAE1" w14:textId="083E046A" w:rsidR="00B34751" w:rsidRDefault="00A170F2" w:rsidP="00B34751">
            <w:pPr>
              <w:spacing w:line="240" w:lineRule="auto"/>
              <w:ind w:left="0"/>
            </w:pPr>
            <w:r>
              <w:t>733.20</w:t>
            </w:r>
          </w:p>
        </w:tc>
        <w:tc>
          <w:tcPr>
            <w:tcW w:w="1439" w:type="dxa"/>
            <w:shd w:val="clear" w:color="auto" w:fill="F4D9FB"/>
            <w:vAlign w:val="center"/>
          </w:tcPr>
          <w:p w14:paraId="76B94A53" w14:textId="1A5CB38D" w:rsidR="00B34751" w:rsidRDefault="00C145C8" w:rsidP="00B34751">
            <w:pPr>
              <w:spacing w:line="240" w:lineRule="auto"/>
              <w:ind w:left="0"/>
            </w:pPr>
            <w:r>
              <w:t>80.65</w:t>
            </w:r>
          </w:p>
        </w:tc>
      </w:tr>
      <w:tr w:rsidR="00C145C8" w14:paraId="416FF50F" w14:textId="77777777" w:rsidTr="00C145C8">
        <w:tc>
          <w:tcPr>
            <w:tcW w:w="1559" w:type="dxa"/>
            <w:shd w:val="clear" w:color="auto" w:fill="F4D9FB"/>
            <w:vAlign w:val="center"/>
          </w:tcPr>
          <w:p w14:paraId="70A29AFF" w14:textId="00A2AE20" w:rsidR="00B34751" w:rsidRPr="00A95430" w:rsidRDefault="00B34751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Laptop</w:t>
            </w:r>
          </w:p>
        </w:tc>
        <w:tc>
          <w:tcPr>
            <w:tcW w:w="1274" w:type="dxa"/>
            <w:shd w:val="clear" w:color="auto" w:fill="F4D9FB"/>
            <w:vAlign w:val="center"/>
          </w:tcPr>
          <w:p w14:paraId="29211908" w14:textId="45A06468" w:rsidR="00B34751" w:rsidRDefault="00B34751" w:rsidP="00B34751">
            <w:pPr>
              <w:spacing w:line="240" w:lineRule="auto"/>
              <w:ind w:left="0"/>
            </w:pPr>
            <w:r>
              <w:t>High</w:t>
            </w:r>
          </w:p>
        </w:tc>
        <w:tc>
          <w:tcPr>
            <w:tcW w:w="1270" w:type="dxa"/>
            <w:shd w:val="clear" w:color="auto" w:fill="F4D9FB"/>
          </w:tcPr>
          <w:p w14:paraId="75CA0D10" w14:textId="70852DB8" w:rsidR="00B34751" w:rsidRDefault="00B34751" w:rsidP="00B34751">
            <w:pPr>
              <w:spacing w:line="240" w:lineRule="auto"/>
              <w:ind w:left="0"/>
            </w:pPr>
            <w:r w:rsidRPr="00E119FD">
              <w:t>2444</w:t>
            </w:r>
          </w:p>
        </w:tc>
        <w:tc>
          <w:tcPr>
            <w:tcW w:w="1219" w:type="dxa"/>
            <w:shd w:val="clear" w:color="auto" w:fill="F4D9FB"/>
            <w:vAlign w:val="center"/>
          </w:tcPr>
          <w:p w14:paraId="636411C0" w14:textId="6213FC4D" w:rsidR="00B34751" w:rsidRDefault="00B34751" w:rsidP="00B34751">
            <w:pPr>
              <w:spacing w:line="240" w:lineRule="auto"/>
              <w:ind w:left="0"/>
            </w:pPr>
            <w:r>
              <w:t>86</w:t>
            </w:r>
          </w:p>
        </w:tc>
        <w:tc>
          <w:tcPr>
            <w:tcW w:w="1439" w:type="dxa"/>
            <w:shd w:val="clear" w:color="auto" w:fill="F4D9FB"/>
          </w:tcPr>
          <w:p w14:paraId="1109E52B" w14:textId="02720167" w:rsidR="00B34751" w:rsidRDefault="00B34751" w:rsidP="00B34751">
            <w:pPr>
              <w:spacing w:line="240" w:lineRule="auto"/>
              <w:ind w:left="0"/>
            </w:pPr>
            <w:r w:rsidRPr="006440D3">
              <w:t>0.11</w:t>
            </w:r>
          </w:p>
        </w:tc>
        <w:tc>
          <w:tcPr>
            <w:tcW w:w="1439" w:type="dxa"/>
            <w:shd w:val="clear" w:color="auto" w:fill="F4D9FB"/>
            <w:vAlign w:val="center"/>
          </w:tcPr>
          <w:p w14:paraId="43A9641C" w14:textId="7A7B0EC1" w:rsidR="00B34751" w:rsidRDefault="00A170F2" w:rsidP="00B34751">
            <w:pPr>
              <w:spacing w:line="240" w:lineRule="auto"/>
              <w:ind w:left="0"/>
            </w:pPr>
            <w:r>
              <w:t>2101.84</w:t>
            </w:r>
          </w:p>
        </w:tc>
        <w:tc>
          <w:tcPr>
            <w:tcW w:w="1439" w:type="dxa"/>
            <w:shd w:val="clear" w:color="auto" w:fill="F4D9FB"/>
            <w:vAlign w:val="center"/>
          </w:tcPr>
          <w:p w14:paraId="54725692" w14:textId="2240C2BC" w:rsidR="00B34751" w:rsidRDefault="00C145C8" w:rsidP="00B34751">
            <w:pPr>
              <w:spacing w:line="240" w:lineRule="auto"/>
              <w:ind w:left="0"/>
            </w:pPr>
            <w:r>
              <w:t>231.20</w:t>
            </w:r>
          </w:p>
        </w:tc>
      </w:tr>
      <w:tr w:rsidR="00C145C8" w14:paraId="580E81C3" w14:textId="77777777" w:rsidTr="00C145C8">
        <w:tc>
          <w:tcPr>
            <w:tcW w:w="1559" w:type="dxa"/>
            <w:shd w:val="clear" w:color="auto" w:fill="CDE4FF"/>
            <w:vAlign w:val="center"/>
          </w:tcPr>
          <w:p w14:paraId="4BA81D46" w14:textId="280C6C10" w:rsidR="00B34751" w:rsidRPr="00A95430" w:rsidRDefault="00B34751" w:rsidP="00B34751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Printer</w:t>
            </w:r>
          </w:p>
        </w:tc>
        <w:tc>
          <w:tcPr>
            <w:tcW w:w="1274" w:type="dxa"/>
            <w:shd w:val="clear" w:color="auto" w:fill="CDE4FF"/>
            <w:vAlign w:val="center"/>
          </w:tcPr>
          <w:p w14:paraId="0B77E19F" w14:textId="2BE9D7C6" w:rsidR="00B34751" w:rsidRDefault="00B34751" w:rsidP="00B34751">
            <w:pPr>
              <w:spacing w:line="240" w:lineRule="auto"/>
              <w:ind w:left="0"/>
            </w:pPr>
            <w:r>
              <w:t>Low</w:t>
            </w:r>
          </w:p>
        </w:tc>
        <w:tc>
          <w:tcPr>
            <w:tcW w:w="1270" w:type="dxa"/>
            <w:shd w:val="clear" w:color="auto" w:fill="CDE4FF"/>
            <w:vAlign w:val="center"/>
          </w:tcPr>
          <w:p w14:paraId="1117466A" w14:textId="3586CCFE" w:rsidR="00B34751" w:rsidRDefault="00B34751" w:rsidP="00B34751">
            <w:pPr>
              <w:spacing w:line="240" w:lineRule="auto"/>
              <w:ind w:left="0"/>
            </w:pPr>
            <w:r>
              <w:t>988</w:t>
            </w:r>
          </w:p>
        </w:tc>
        <w:tc>
          <w:tcPr>
            <w:tcW w:w="1219" w:type="dxa"/>
            <w:shd w:val="clear" w:color="auto" w:fill="CDE4FF"/>
            <w:vAlign w:val="center"/>
          </w:tcPr>
          <w:p w14:paraId="44F50615" w14:textId="07DF5AFB" w:rsidR="00B34751" w:rsidRDefault="00B34751" w:rsidP="00B34751">
            <w:pPr>
              <w:spacing w:line="240" w:lineRule="auto"/>
              <w:ind w:left="0"/>
            </w:pPr>
            <w:r>
              <w:t>4</w:t>
            </w:r>
          </w:p>
        </w:tc>
        <w:tc>
          <w:tcPr>
            <w:tcW w:w="1439" w:type="dxa"/>
            <w:shd w:val="clear" w:color="auto" w:fill="CDE4FF"/>
          </w:tcPr>
          <w:p w14:paraId="06F7289A" w14:textId="6AAC6DAF" w:rsidR="00B34751" w:rsidRDefault="00B34751" w:rsidP="00B34751">
            <w:pPr>
              <w:spacing w:line="240" w:lineRule="auto"/>
              <w:ind w:left="0"/>
            </w:pPr>
            <w:r w:rsidRPr="006440D3">
              <w:t>0.11</w:t>
            </w:r>
          </w:p>
        </w:tc>
        <w:tc>
          <w:tcPr>
            <w:tcW w:w="1439" w:type="dxa"/>
            <w:shd w:val="clear" w:color="auto" w:fill="CDE4FF"/>
            <w:vAlign w:val="center"/>
          </w:tcPr>
          <w:p w14:paraId="52DD4EAC" w14:textId="79DB985E" w:rsidR="00B34751" w:rsidRDefault="00A170F2" w:rsidP="00B34751">
            <w:pPr>
              <w:spacing w:line="240" w:lineRule="auto"/>
              <w:ind w:left="0"/>
            </w:pPr>
            <w:r>
              <w:t>39.52</w:t>
            </w:r>
          </w:p>
        </w:tc>
        <w:tc>
          <w:tcPr>
            <w:tcW w:w="1439" w:type="dxa"/>
            <w:shd w:val="clear" w:color="auto" w:fill="CDE4FF"/>
            <w:vAlign w:val="center"/>
          </w:tcPr>
          <w:p w14:paraId="0F1FF534" w14:textId="04A5D7B1" w:rsidR="00B34751" w:rsidRDefault="00C145C8" w:rsidP="00B34751">
            <w:pPr>
              <w:spacing w:line="240" w:lineRule="auto"/>
              <w:ind w:left="0"/>
            </w:pPr>
            <w:r>
              <w:t>4.35</w:t>
            </w:r>
          </w:p>
        </w:tc>
      </w:tr>
      <w:tr w:rsidR="00C145C8" w14:paraId="3FEAE813" w14:textId="77777777" w:rsidTr="00C145C8">
        <w:tc>
          <w:tcPr>
            <w:tcW w:w="1559" w:type="dxa"/>
            <w:shd w:val="clear" w:color="auto" w:fill="CDE4FF"/>
            <w:vAlign w:val="center"/>
          </w:tcPr>
          <w:p w14:paraId="3F9506AF" w14:textId="2F57F08D" w:rsidR="00A170F2" w:rsidRPr="00A95430" w:rsidRDefault="00A170F2" w:rsidP="00A170F2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Printer</w:t>
            </w:r>
          </w:p>
        </w:tc>
        <w:tc>
          <w:tcPr>
            <w:tcW w:w="1274" w:type="dxa"/>
            <w:shd w:val="clear" w:color="auto" w:fill="CDE4FF"/>
            <w:vAlign w:val="center"/>
          </w:tcPr>
          <w:p w14:paraId="532E302E" w14:textId="45079E99" w:rsidR="00A170F2" w:rsidRDefault="00A170F2" w:rsidP="00A170F2">
            <w:pPr>
              <w:spacing w:line="240" w:lineRule="auto"/>
              <w:ind w:left="0"/>
            </w:pPr>
            <w:r>
              <w:t>Medium</w:t>
            </w:r>
          </w:p>
        </w:tc>
        <w:tc>
          <w:tcPr>
            <w:tcW w:w="1270" w:type="dxa"/>
            <w:shd w:val="clear" w:color="auto" w:fill="CDE4FF"/>
          </w:tcPr>
          <w:p w14:paraId="2DFB2EED" w14:textId="4FF1EDFC" w:rsidR="00A170F2" w:rsidRDefault="00A170F2" w:rsidP="00A170F2">
            <w:pPr>
              <w:spacing w:line="240" w:lineRule="auto"/>
              <w:ind w:left="0"/>
            </w:pPr>
            <w:r w:rsidRPr="00B17F9C">
              <w:t>988</w:t>
            </w:r>
          </w:p>
        </w:tc>
        <w:tc>
          <w:tcPr>
            <w:tcW w:w="1219" w:type="dxa"/>
            <w:shd w:val="clear" w:color="auto" w:fill="CDE4FF"/>
            <w:vAlign w:val="center"/>
          </w:tcPr>
          <w:p w14:paraId="18440840" w14:textId="5859A6EF" w:rsidR="00A170F2" w:rsidRDefault="00A170F2" w:rsidP="00A170F2">
            <w:pPr>
              <w:spacing w:line="240" w:lineRule="auto"/>
              <w:ind w:left="0"/>
            </w:pPr>
            <w:r>
              <w:t>50</w:t>
            </w:r>
          </w:p>
        </w:tc>
        <w:tc>
          <w:tcPr>
            <w:tcW w:w="1439" w:type="dxa"/>
            <w:shd w:val="clear" w:color="auto" w:fill="CDE4FF"/>
          </w:tcPr>
          <w:p w14:paraId="04FD440A" w14:textId="73F8D0C9" w:rsidR="00A170F2" w:rsidRDefault="00A170F2" w:rsidP="00A170F2">
            <w:pPr>
              <w:spacing w:line="240" w:lineRule="auto"/>
              <w:ind w:left="0"/>
            </w:pPr>
            <w:r w:rsidRPr="006440D3">
              <w:t>0.11</w:t>
            </w:r>
          </w:p>
        </w:tc>
        <w:tc>
          <w:tcPr>
            <w:tcW w:w="1439" w:type="dxa"/>
            <w:shd w:val="clear" w:color="auto" w:fill="CDE4FF"/>
            <w:vAlign w:val="center"/>
          </w:tcPr>
          <w:p w14:paraId="0327DD5F" w14:textId="47DB22F4" w:rsidR="00A170F2" w:rsidRDefault="00A170F2" w:rsidP="00A170F2">
            <w:pPr>
              <w:spacing w:line="240" w:lineRule="auto"/>
              <w:ind w:left="0"/>
            </w:pPr>
            <w:r>
              <w:t>494.00</w:t>
            </w:r>
          </w:p>
        </w:tc>
        <w:tc>
          <w:tcPr>
            <w:tcW w:w="1439" w:type="dxa"/>
            <w:shd w:val="clear" w:color="auto" w:fill="CDE4FF"/>
            <w:vAlign w:val="center"/>
          </w:tcPr>
          <w:p w14:paraId="2B643FA8" w14:textId="576C3FAF" w:rsidR="00A170F2" w:rsidRDefault="00C145C8" w:rsidP="00A170F2">
            <w:pPr>
              <w:spacing w:line="240" w:lineRule="auto"/>
              <w:ind w:left="0"/>
            </w:pPr>
            <w:r>
              <w:t>54.34</w:t>
            </w:r>
          </w:p>
        </w:tc>
      </w:tr>
      <w:tr w:rsidR="00C145C8" w14:paraId="675AAD48" w14:textId="77777777" w:rsidTr="00C145C8">
        <w:tc>
          <w:tcPr>
            <w:tcW w:w="1559" w:type="dxa"/>
            <w:shd w:val="clear" w:color="auto" w:fill="CDE4FF"/>
            <w:vAlign w:val="center"/>
          </w:tcPr>
          <w:p w14:paraId="31D5FBCB" w14:textId="0B405E87" w:rsidR="00A170F2" w:rsidRPr="00A95430" w:rsidRDefault="00A170F2" w:rsidP="00A170F2">
            <w:pPr>
              <w:spacing w:line="240" w:lineRule="auto"/>
              <w:ind w:left="0"/>
              <w:rPr>
                <w:b/>
              </w:rPr>
            </w:pPr>
            <w:r>
              <w:rPr>
                <w:b/>
              </w:rPr>
              <w:t>Printer</w:t>
            </w:r>
          </w:p>
        </w:tc>
        <w:tc>
          <w:tcPr>
            <w:tcW w:w="1274" w:type="dxa"/>
            <w:shd w:val="clear" w:color="auto" w:fill="CDE4FF"/>
            <w:vAlign w:val="center"/>
          </w:tcPr>
          <w:p w14:paraId="79295AE2" w14:textId="505C1AFD" w:rsidR="00A170F2" w:rsidRDefault="00A170F2" w:rsidP="00A170F2">
            <w:pPr>
              <w:spacing w:line="240" w:lineRule="auto"/>
              <w:ind w:left="0"/>
            </w:pPr>
            <w:r>
              <w:t>High</w:t>
            </w:r>
          </w:p>
        </w:tc>
        <w:tc>
          <w:tcPr>
            <w:tcW w:w="1270" w:type="dxa"/>
            <w:shd w:val="clear" w:color="auto" w:fill="CDE4FF"/>
          </w:tcPr>
          <w:p w14:paraId="42907C86" w14:textId="0F43B989" w:rsidR="00A170F2" w:rsidRDefault="00A170F2" w:rsidP="00A170F2">
            <w:pPr>
              <w:spacing w:line="240" w:lineRule="auto"/>
              <w:ind w:left="0"/>
            </w:pPr>
            <w:r w:rsidRPr="00B17F9C">
              <w:t>988</w:t>
            </w:r>
          </w:p>
        </w:tc>
        <w:tc>
          <w:tcPr>
            <w:tcW w:w="1219" w:type="dxa"/>
            <w:shd w:val="clear" w:color="auto" w:fill="CDE4FF"/>
            <w:vAlign w:val="center"/>
          </w:tcPr>
          <w:p w14:paraId="3C05F43A" w14:textId="5AF101D5" w:rsidR="00A170F2" w:rsidRDefault="00A170F2" w:rsidP="00A170F2">
            <w:pPr>
              <w:spacing w:line="240" w:lineRule="auto"/>
              <w:ind w:left="0"/>
            </w:pPr>
            <w:r>
              <w:t>90</w:t>
            </w:r>
          </w:p>
        </w:tc>
        <w:tc>
          <w:tcPr>
            <w:tcW w:w="1439" w:type="dxa"/>
            <w:shd w:val="clear" w:color="auto" w:fill="CDE4FF"/>
          </w:tcPr>
          <w:p w14:paraId="4B771CDA" w14:textId="2B6EAA6E" w:rsidR="00A170F2" w:rsidRDefault="00A170F2" w:rsidP="00A170F2">
            <w:pPr>
              <w:spacing w:line="240" w:lineRule="auto"/>
              <w:ind w:left="0"/>
            </w:pPr>
            <w:r w:rsidRPr="006440D3">
              <w:t>0.11</w:t>
            </w:r>
          </w:p>
        </w:tc>
        <w:tc>
          <w:tcPr>
            <w:tcW w:w="1439" w:type="dxa"/>
            <w:shd w:val="clear" w:color="auto" w:fill="CDE4FF"/>
            <w:vAlign w:val="center"/>
          </w:tcPr>
          <w:p w14:paraId="339AB17C" w14:textId="3CD8D5F0" w:rsidR="00A170F2" w:rsidRDefault="00A170F2" w:rsidP="00A170F2">
            <w:pPr>
              <w:spacing w:line="240" w:lineRule="auto"/>
              <w:ind w:left="0"/>
            </w:pPr>
            <w:r>
              <w:t>889.20</w:t>
            </w:r>
          </w:p>
        </w:tc>
        <w:tc>
          <w:tcPr>
            <w:tcW w:w="1439" w:type="dxa"/>
            <w:shd w:val="clear" w:color="auto" w:fill="CDE4FF"/>
            <w:vAlign w:val="center"/>
          </w:tcPr>
          <w:p w14:paraId="5097B72A" w14:textId="034B249F" w:rsidR="00A170F2" w:rsidRDefault="00C145C8" w:rsidP="00A170F2">
            <w:pPr>
              <w:spacing w:line="240" w:lineRule="auto"/>
              <w:ind w:left="0"/>
            </w:pPr>
            <w:r>
              <w:t>97.81</w:t>
            </w:r>
          </w:p>
        </w:tc>
      </w:tr>
    </w:tbl>
    <w:p w14:paraId="755EB7AD" w14:textId="77777777" w:rsidR="00A95430" w:rsidRPr="00A95430" w:rsidRDefault="00A95430" w:rsidP="00A95430"/>
    <w:p w14:paraId="46C8DA34" w14:textId="6604929D" w:rsidR="000E47D6" w:rsidRPr="000E47D6" w:rsidRDefault="000E47D6" w:rsidP="000E47D6"/>
    <w:p w14:paraId="1B31BEC7" w14:textId="77777777" w:rsidR="000E47D6" w:rsidRPr="000E47D6" w:rsidRDefault="000E47D6" w:rsidP="000E47D6">
      <w:pPr>
        <w:ind w:left="0"/>
      </w:pPr>
    </w:p>
    <w:p w14:paraId="6C7B84C9" w14:textId="5D76E399" w:rsidR="00BB323E" w:rsidRDefault="00BB323E" w:rsidP="00BB323E"/>
    <w:p w14:paraId="35064936" w14:textId="6C15CAD0" w:rsidR="00BB323E" w:rsidRDefault="00BB323E" w:rsidP="00BB323E">
      <w:pPr>
        <w:pStyle w:val="Heading1"/>
      </w:pPr>
      <w:bookmarkStart w:id="9" w:name="_Toc213345316"/>
      <w:r>
        <w:lastRenderedPageBreak/>
        <w:t>Project Task 3:</w:t>
      </w:r>
      <w:bookmarkEnd w:id="9"/>
    </w:p>
    <w:p w14:paraId="54CFC2BD" w14:textId="58811CB9" w:rsidR="00237F3F" w:rsidRDefault="0099612C" w:rsidP="0099612C">
      <w:pPr>
        <w:pStyle w:val="Heading2"/>
      </w:pPr>
      <w:bookmarkStart w:id="10" w:name="_Toc213345317"/>
      <w:r>
        <w:t>Application 3a:</w:t>
      </w:r>
      <w:bookmarkEnd w:id="10"/>
    </w:p>
    <w:p w14:paraId="71FD3220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#!/usr/bin/env python3</w:t>
      </w:r>
    </w:p>
    <w:p w14:paraId="1978E3FF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4DCF768B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Coded Python Script</w:t>
      </w:r>
    </w:p>
    <w:p w14:paraId="2B038239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Author Linus Torvalds</w:t>
      </w:r>
    </w:p>
    <w:p w14:paraId="40A78260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Date: 18/09/2025</w:t>
      </w:r>
    </w:p>
    <w:p w14:paraId="75416328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6885DDE7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Import math module for accurate pi value</w:t>
      </w:r>
    </w:p>
    <w:p w14:paraId="729EE82B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import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math</w:t>
      </w:r>
    </w:p>
    <w:p w14:paraId="553DA01F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3834B1AF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CamelCase is preferable when creating a class</w:t>
      </w:r>
    </w:p>
    <w:p w14:paraId="58915A0B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class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Areas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5B383F2C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Added a missing colon for function definition</w:t>
      </w:r>
    </w:p>
    <w:p w14:paraId="17DC5966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def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rect_square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side_length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):</w:t>
      </w:r>
    </w:p>
    <w:p w14:paraId="7B5E4C6F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Uses a local variable</w:t>
      </w:r>
    </w:p>
    <w:p w14:paraId="6BA728DF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square_area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side_length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*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side_length</w:t>
      </w:r>
    </w:p>
    <w:p w14:paraId="06D7D83E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return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square_area</w:t>
      </w:r>
    </w:p>
    <w:p w14:paraId="218F8549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19F9154B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Added a space for function and deleted semicolons</w:t>
      </w:r>
    </w:p>
    <w:p w14:paraId="03B29493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def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circle_area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self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radius_length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):</w:t>
      </w:r>
    </w:p>
    <w:p w14:paraId="74FA72F6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Made calculation more concise</w:t>
      </w:r>
    </w:p>
    <w:p w14:paraId="471943F9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Use math.pi for more accurate value (3.14)</w:t>
      </w:r>
    </w:p>
    <w:p w14:paraId="2F5183FF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circle_area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math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pi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*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radius_length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**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2</w:t>
      </w:r>
    </w:p>
    <w:p w14:paraId="65418DA0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return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circle_area</w:t>
      </w:r>
    </w:p>
    <w:p w14:paraId="1EE3119D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08276963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def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main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():</w:t>
      </w:r>
    </w:p>
    <w:p w14:paraId="6B02BB07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This function is not part of the class Areas()</w:t>
      </w:r>
    </w:p>
    <w:p w14:paraId="62CDE0FE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Create an instance of Areas class</w:t>
      </w:r>
    </w:p>
    <w:p w14:paraId="0F3D6E62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calculator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Areas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()</w:t>
      </w:r>
    </w:p>
    <w:p w14:paraId="42C04D9D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Removed any redundancies</w:t>
      </w:r>
    </w:p>
    <w:p w14:paraId="666E59B9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Format output to 2 decimal places for cleaner display</w:t>
      </w:r>
    </w:p>
    <w:p w14:paraId="3274F84F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print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f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 xml:space="preserve">"Area of square is: 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{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rect_square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2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:.2f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}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"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4C66A9F8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print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f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 xml:space="preserve">"Area of circle is: 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{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circle_area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3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:.2f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}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"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19935C93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45531FD6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Added condition to only run main when script is executed directly</w:t>
      </w:r>
    </w:p>
    <w:p w14:paraId="20F92392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if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__name__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__main__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":</w:t>
      </w:r>
    </w:p>
    <w:p w14:paraId="10D64ED1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>    main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()</w:t>
      </w:r>
    </w:p>
    <w:p w14:paraId="6C37CCC1" w14:textId="1C2E16F2" w:rsidR="0099612C" w:rsidRDefault="0099612C" w:rsidP="0099612C"/>
    <w:p w14:paraId="2F3310BD" w14:textId="1DD74DB4" w:rsidR="0099612C" w:rsidRDefault="0099612C" w:rsidP="0099612C">
      <w:pPr>
        <w:pStyle w:val="Heading2"/>
      </w:pPr>
      <w:bookmarkStart w:id="11" w:name="_Toc213345318"/>
      <w:r>
        <w:lastRenderedPageBreak/>
        <w:t>Application 3b:</w:t>
      </w:r>
      <w:bookmarkEnd w:id="11"/>
    </w:p>
    <w:p w14:paraId="6F2E795C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#!/usr/bin/env python3</w:t>
      </w:r>
    </w:p>
    <w:p w14:paraId="64F2A479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4B9C9F15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Coded Python Script</w:t>
      </w:r>
    </w:p>
    <w:p w14:paraId="528FBC66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Author: Margaret Hamilton</w:t>
      </w:r>
    </w:p>
    <w:p w14:paraId="6F3B71BD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Date: 29/10/2025</w:t>
      </w:r>
    </w:p>
    <w:p w14:paraId="568753F3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20AC6786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#Changed the capital T to a lowercase t</w:t>
      </w:r>
    </w:p>
    <w:p w14:paraId="110C35C8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from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tkinter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import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*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import everything from the Tkinter GUI framework</w:t>
      </w:r>
    </w:p>
    <w:p w14:paraId="1C77F2AE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40A5B974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 xml:space="preserve">#Closed bracket and added colon and </w:t>
      </w:r>
    </w:p>
    <w:p w14:paraId="30C8727B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Changed "pay" to "age".in comment</w:t>
      </w:r>
    </w:p>
    <w:p w14:paraId="14DC9C46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def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calculate_age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():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calculate the age and display</w:t>
      </w:r>
    </w:p>
    <w:p w14:paraId="6E63D6C2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#Removed global age</w:t>
      </w:r>
    </w:p>
    <w:p w14:paraId="0732CC90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</w:p>
    <w:p w14:paraId="42DE5BFF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Added error handling for invalid input</w:t>
      </w:r>
    </w:p>
    <w:p w14:paraId="677C1B81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try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1F3803D9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 xml:space="preserve"># Removed redundancies and fixed syntax of function </w:t>
      </w:r>
    </w:p>
    <w:p w14:paraId="42F86975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days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365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*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float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e1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get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())</w:t>
      </w:r>
    </w:p>
    <w:p w14:paraId="4EF28E3C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e2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config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text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 xml:space="preserve">Age in days is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+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str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int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days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)))</w:t>
      </w:r>
    </w:p>
    <w:p w14:paraId="4A4780BE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e1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delete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'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end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')</w:t>
      </w:r>
    </w:p>
    <w:p w14:paraId="3422D6E9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except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ValueError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379B72F9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Shows error message if input is not a number</w:t>
      </w:r>
    </w:p>
    <w:p w14:paraId="61969B7D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e2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config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text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Error: We need a number, champ.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</w:t>
      </w:r>
    </w:p>
    <w:p w14:paraId="69D7ECDD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1BA6CE0D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Added colon and space</w:t>
      </w:r>
    </w:p>
    <w:p w14:paraId="693B948C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def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close_window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():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close menu window and stop program</w:t>
      </w:r>
    </w:p>
    <w:p w14:paraId="2DBEB82B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master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destroy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()</w:t>
      </w:r>
    </w:p>
    <w:p w14:paraId="08AC2663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4F49527F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Closed bracket</w:t>
      </w:r>
    </w:p>
    <w:p w14:paraId="4AEEA442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master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Tk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()</w:t>
      </w:r>
    </w:p>
    <w:p w14:paraId="402054D0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33628B6D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Added corrected geometry format and got rid of spaces</w:t>
      </w:r>
    </w:p>
    <w:p w14:paraId="668BA299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master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geometry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350x200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</w:t>
      </w:r>
    </w:p>
    <w:p w14:paraId="15E9A4CC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3F63D816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#Added changed title to be clearer</w:t>
      </w:r>
    </w:p>
    <w:p w14:paraId="7465A3BF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master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title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Age Calculator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</w:t>
      </w:r>
    </w:p>
    <w:p w14:paraId="7A47DBD5" w14:textId="77777777" w:rsidR="0099612C" w:rsidRPr="0099612C" w:rsidRDefault="0099612C" w:rsidP="0099612C">
      <w:pPr>
        <w:shd w:val="clear" w:color="auto" w:fill="F5F5F5"/>
        <w:spacing w:after="24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31C9678D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Reordered labels and entries</w:t>
      </w:r>
    </w:p>
    <w:p w14:paraId="169658BA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Added specifications for position of label</w:t>
      </w:r>
    </w:p>
    <w:p w14:paraId="20D69C82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Label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master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text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="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Enter your age in years: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grid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row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sticky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W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padx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5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pady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5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643EDEE5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5AF9F5D2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Moved entry creation here</w:t>
      </w:r>
    </w:p>
    <w:p w14:paraId="42585214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e1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Entry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master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5151AC78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45526451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#This will initialise the label for output</w:t>
      </w:r>
    </w:p>
    <w:p w14:paraId="04DF4069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e2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Label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master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text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="")</w:t>
      </w:r>
    </w:p>
    <w:p w14:paraId="03B6AC7A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12037DDE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Bind Enter key to calculate function</w:t>
      </w:r>
    </w:p>
    <w:p w14:paraId="2B00744F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The lambda ignores the event parameter that tkinter passes</w:t>
      </w:r>
    </w:p>
    <w:p w14:paraId="4B7AB930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e1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bind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('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&lt;Return&gt;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',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lambda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event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calculate_age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())</w:t>
      </w:r>
    </w:p>
    <w:p w14:paraId="3E1F5302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52C05522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#This will place the entry in grid</w:t>
      </w:r>
    </w:p>
    <w:p w14:paraId="378ED849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e1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grid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row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column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1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padx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5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pady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5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7E0C47AD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3826ABEA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#This will initialise the output Label's position</w:t>
      </w:r>
    </w:p>
    <w:p w14:paraId="3E9DF16C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e2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grid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row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1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column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1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columnspan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2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padx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5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pady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5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4C4385AA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556BA4E5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Buttons</w:t>
      </w:r>
    </w:p>
    <w:p w14:paraId="1DA1D2BD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Creates buttons</w:t>
      </w:r>
    </w:p>
    <w:p w14:paraId="641E6590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grid places buttons using a grid layout</w:t>
      </w:r>
    </w:p>
    <w:p w14:paraId="7D2B3B65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row and column specifies position</w:t>
      </w:r>
    </w:p>
    <w:p w14:paraId="7E929C15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sticky=W means buttons will stick to the West of grid</w:t>
      </w:r>
    </w:p>
    <w:p w14:paraId="597ABE59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pady=4 means there will be padding of 4 pixels around button for spacing</w:t>
      </w:r>
    </w:p>
    <w:p w14:paraId="54E54BC0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Button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master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text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='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Calc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',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command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calculate_age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grid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row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4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column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1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sticky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W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pady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4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7B97E268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Button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master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text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='</w:t>
      </w:r>
      <w:r w:rsidRPr="0099612C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Quit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',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command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close_window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).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grid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row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4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column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sticky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E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padx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10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,</w:t>
      </w:r>
      <w:r w:rsidRPr="0099612C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pady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99612C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4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0CD5B1EF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7D17E4EE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Changed to a lowercase m and changed from master.destroy</w:t>
      </w:r>
    </w:p>
    <w:p w14:paraId="18B666C4" w14:textId="77777777" w:rsidR="0099612C" w:rsidRPr="0099612C" w:rsidRDefault="0099612C" w:rsidP="0099612C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99612C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master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99612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mainloop</w:t>
      </w:r>
      <w:r w:rsidRPr="0099612C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()</w:t>
      </w:r>
    </w:p>
    <w:p w14:paraId="67CCAD95" w14:textId="7B102DDA" w:rsidR="0099612C" w:rsidRDefault="0099612C" w:rsidP="0099612C"/>
    <w:p w14:paraId="36BC10E9" w14:textId="07BCB6DE" w:rsidR="0099612C" w:rsidRDefault="0099612C" w:rsidP="0099612C">
      <w:pPr>
        <w:pStyle w:val="Heading2"/>
      </w:pPr>
      <w:bookmarkStart w:id="12" w:name="_Toc213345319"/>
      <w:r>
        <w:t>Application 3c:</w:t>
      </w:r>
      <w:bookmarkEnd w:id="12"/>
    </w:p>
    <w:p w14:paraId="308A97E6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#!/usr/bin/env python3</w:t>
      </w:r>
    </w:p>
    <w:p w14:paraId="4FF2316A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195E87B3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Coded Python Script</w:t>
      </w:r>
    </w:p>
    <w:p w14:paraId="5A88AFD9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 xml:space="preserve"># Author Grace Hopper </w:t>
      </w:r>
    </w:p>
    <w:p w14:paraId="48CEFF28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Date: 29/10/2025</w:t>
      </w:r>
    </w:p>
    <w:p w14:paraId="481F8DE1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7D92BD3D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Added space between import and os</w:t>
      </w:r>
    </w:p>
    <w:p w14:paraId="0172B876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import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os</w:t>
      </w:r>
    </w:p>
    <w:p w14:paraId="291B3E8A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153B0C67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#initialise variables</w:t>
      </w:r>
    </w:p>
    <w:p w14:paraId="15578959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lastRenderedPageBreak/>
        <w:t>hours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B11234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</w:t>
      </w:r>
    </w:p>
    <w:p w14:paraId="5A3CE6D2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rate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B11234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</w:t>
      </w:r>
    </w:p>
    <w:p w14:paraId="6D6FF36B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pay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B11234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</w:t>
      </w:r>
    </w:p>
    <w:p w14:paraId="7ADA5265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2497D6B8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Added closing quotation</w:t>
      </w:r>
    </w:p>
    <w:p w14:paraId="70150537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os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.</w:t>
      </w:r>
      <w:r w:rsidRPr="00B1123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system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B11234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clear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</w:t>
      </w:r>
    </w:p>
    <w:p w14:paraId="71760DE8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run the Linux system clear screen command</w:t>
      </w:r>
    </w:p>
    <w:p w14:paraId="59007218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0125E375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input values with error handling</w:t>
      </w:r>
    </w:p>
    <w:p w14:paraId="25939FBA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Added while loop to keep asking until valid input</w:t>
      </w:r>
    </w:p>
    <w:p w14:paraId="2B635A18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while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True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1D84208D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B11234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try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70E18A8A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Added closing bracket and spaces</w:t>
      </w:r>
    </w:p>
    <w:p w14:paraId="178CB301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B11234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hours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float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B1123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input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B11234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 xml:space="preserve">Enter your hours: 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"))</w:t>
      </w:r>
    </w:p>
    <w:p w14:paraId="0BBBE796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Check if hours is negative</w:t>
      </w:r>
    </w:p>
    <w:p w14:paraId="42B01E23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B11234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if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hours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&lt;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79810AD7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B1123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print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B11234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Error: I can't be a negative number, chief.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</w:t>
      </w:r>
    </w:p>
    <w:p w14:paraId="6689CA0C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B11234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continue</w:t>
      </w:r>
    </w:p>
    <w:p w14:paraId="4F191696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B11234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break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 </w:t>
      </w: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Exits loop if input is valid</w:t>
      </w:r>
    </w:p>
    <w:p w14:paraId="1084455F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B11234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except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ValueError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3D660EED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Catches accidental letters or symbols</w:t>
      </w:r>
    </w:p>
    <w:p w14:paraId="0F576388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B1123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print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B11234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Error: Try a number this time, buddy.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</w:t>
      </w:r>
    </w:p>
    <w:p w14:paraId="26920C2F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4BEA2E41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Added while loop for rate input validation</w:t>
      </w:r>
    </w:p>
    <w:p w14:paraId="71FD62E1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while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True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20C747D4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B11234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try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181B4DAF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Added closing quotation spaces and removed semicolons</w:t>
      </w:r>
    </w:p>
    <w:p w14:paraId="6A7FF8DB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B11234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rate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float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B1123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input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B11234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 xml:space="preserve">Enter pay rate: 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"))</w:t>
      </w:r>
    </w:p>
    <w:p w14:paraId="4A7AD1EF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Check if rate is negative</w:t>
      </w:r>
    </w:p>
    <w:p w14:paraId="64D498A3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B11234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if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rate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&lt;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0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4AF084C0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B1123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print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B11234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Error: It can't be a negative number, friend.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</w:t>
      </w:r>
    </w:p>
    <w:p w14:paraId="082183EF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    </w:t>
      </w:r>
      <w:r w:rsidRPr="00B11234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continue</w:t>
      </w:r>
    </w:p>
    <w:p w14:paraId="08CF148F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B11234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break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 </w:t>
      </w: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Exit loop if input is valid</w:t>
      </w:r>
    </w:p>
    <w:p w14:paraId="0B54764A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</w:t>
      </w:r>
      <w:r w:rsidRPr="00B11234">
        <w:rPr>
          <w:rFonts w:ascii="Consolas" w:eastAsia="Times New Roman" w:hAnsi="Consolas" w:cs="Times New Roman"/>
          <w:color w:val="4B69C6"/>
          <w:sz w:val="21"/>
          <w:szCs w:val="21"/>
          <w:lang w:val="en-AU" w:eastAsia="en-AU"/>
        </w:rPr>
        <w:t>except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AU" w:eastAsia="en-AU"/>
        </w:rPr>
        <w:t>ValueError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:</w:t>
      </w:r>
    </w:p>
    <w:p w14:paraId="424A9B2C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Catches accidental letters or symbols</w:t>
      </w:r>
    </w:p>
    <w:p w14:paraId="432FB9DB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        </w:t>
      </w:r>
      <w:r w:rsidRPr="00B1123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print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("</w:t>
      </w:r>
      <w:r w:rsidRPr="00B11234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Error: Try a number this time, guy.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")</w:t>
      </w:r>
    </w:p>
    <w:p w14:paraId="18F9DC5B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448741B6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Added spaces</w:t>
      </w:r>
    </w:p>
    <w:p w14:paraId="13F0B4DE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pay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=</w:t>
      </w:r>
      <w:r w:rsidRPr="00B11234"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  <w:t xml:space="preserve"> </w:t>
      </w:r>
      <w:r w:rsidRPr="00B11234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hours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*</w:t>
      </w:r>
      <w:r w:rsidRPr="00B11234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rate</w:t>
      </w:r>
    </w:p>
    <w:p w14:paraId="145762A5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</w:p>
    <w:p w14:paraId="77701E0B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Added the print statement here to make calculated pay show</w:t>
      </w:r>
    </w:p>
    <w:p w14:paraId="233D7E7D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the f indicates an f-string</w:t>
      </w:r>
    </w:p>
    <w:p w14:paraId="092A49DF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AU" w:eastAsia="en-AU"/>
        </w:rPr>
        <w:t># 2f formats for 2 decimal places instead of only 1</w:t>
      </w:r>
    </w:p>
    <w:p w14:paraId="366095ED" w14:textId="77777777" w:rsidR="00B11234" w:rsidRPr="00B11234" w:rsidRDefault="00B11234" w:rsidP="00B11234">
      <w:pPr>
        <w:shd w:val="clear" w:color="auto" w:fill="F5F5F5"/>
        <w:spacing w:after="0" w:line="285" w:lineRule="atLeast"/>
        <w:ind w:left="0"/>
        <w:rPr>
          <w:rFonts w:ascii="Consolas" w:eastAsia="Times New Roman" w:hAnsi="Consolas" w:cs="Times New Roman"/>
          <w:color w:val="333333"/>
          <w:sz w:val="21"/>
          <w:szCs w:val="21"/>
          <w:lang w:val="en-AU" w:eastAsia="en-AU"/>
        </w:rPr>
      </w:pPr>
      <w:r w:rsidRPr="00B1123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AU" w:eastAsia="en-AU"/>
        </w:rPr>
        <w:t>print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(</w:t>
      </w:r>
      <w:r w:rsidRPr="00B11234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f</w:t>
      </w:r>
      <w:r w:rsidRPr="00B11234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"Total Pay is: $</w:t>
      </w:r>
      <w:r w:rsidRPr="00B11234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{</w:t>
      </w:r>
      <w:r w:rsidRPr="00B11234">
        <w:rPr>
          <w:rFonts w:ascii="Consolas" w:eastAsia="Times New Roman" w:hAnsi="Consolas" w:cs="Times New Roman"/>
          <w:color w:val="7A3E9D"/>
          <w:sz w:val="21"/>
          <w:szCs w:val="21"/>
          <w:lang w:val="en-AU" w:eastAsia="en-AU"/>
        </w:rPr>
        <w:t>pay:.2f</w:t>
      </w:r>
      <w:r w:rsidRPr="00B11234">
        <w:rPr>
          <w:rFonts w:ascii="Consolas" w:eastAsia="Times New Roman" w:hAnsi="Consolas" w:cs="Times New Roman"/>
          <w:color w:val="9C5D27"/>
          <w:sz w:val="21"/>
          <w:szCs w:val="21"/>
          <w:lang w:val="en-AU" w:eastAsia="en-AU"/>
        </w:rPr>
        <w:t>}</w:t>
      </w:r>
      <w:r w:rsidRPr="00B11234">
        <w:rPr>
          <w:rFonts w:ascii="Consolas" w:eastAsia="Times New Roman" w:hAnsi="Consolas" w:cs="Times New Roman"/>
          <w:color w:val="448C27"/>
          <w:sz w:val="21"/>
          <w:szCs w:val="21"/>
          <w:lang w:val="en-AU" w:eastAsia="en-AU"/>
        </w:rPr>
        <w:t>"</w:t>
      </w:r>
      <w:r w:rsidRPr="00B11234">
        <w:rPr>
          <w:rFonts w:ascii="Consolas" w:eastAsia="Times New Roman" w:hAnsi="Consolas" w:cs="Times New Roman"/>
          <w:color w:val="777777"/>
          <w:sz w:val="21"/>
          <w:szCs w:val="21"/>
          <w:lang w:val="en-AU" w:eastAsia="en-AU"/>
        </w:rPr>
        <w:t>)</w:t>
      </w:r>
    </w:p>
    <w:p w14:paraId="231B8577" w14:textId="3A9E779D" w:rsidR="00BB323E" w:rsidRDefault="00BB323E" w:rsidP="00E71B30">
      <w:pPr>
        <w:ind w:left="0"/>
      </w:pPr>
    </w:p>
    <w:p w14:paraId="4CEDCFD1" w14:textId="3E587791" w:rsidR="00B11234" w:rsidRDefault="00BB323E" w:rsidP="00B11234">
      <w:pPr>
        <w:pStyle w:val="Heading1"/>
      </w:pPr>
      <w:bookmarkStart w:id="13" w:name="_Toc213345320"/>
      <w:r>
        <w:lastRenderedPageBreak/>
        <w:t>Project Task 4:</w:t>
      </w:r>
      <w:bookmarkEnd w:id="13"/>
    </w:p>
    <w:p w14:paraId="71E8D975" w14:textId="7600507D" w:rsidR="00B11234" w:rsidRPr="00EB200D" w:rsidRDefault="00B11234" w:rsidP="00BD4758">
      <w:pPr>
        <w:pStyle w:val="Heading2"/>
      </w:pPr>
      <w:bookmarkStart w:id="14" w:name="_Toc213345321"/>
      <w:r w:rsidRPr="00B11234">
        <w:rPr>
          <w:rStyle w:val="Strong"/>
          <w:b w:val="0"/>
          <w:bCs w:val="0"/>
        </w:rPr>
        <w:t>DEBUGGING DOCUMENTATION</w:t>
      </w:r>
      <w:bookmarkEnd w:id="14"/>
    </w:p>
    <w:p w14:paraId="0CEB62F4" w14:textId="11970961" w:rsidR="00B11234" w:rsidRPr="00B11234" w:rsidRDefault="00B11234" w:rsidP="00B11234">
      <w:pPr>
        <w:pStyle w:val="NormalWeb"/>
        <w:rPr>
          <w:rFonts w:ascii="Arial" w:hAnsi="Arial" w:cs="Arial"/>
        </w:rPr>
      </w:pPr>
      <w:r w:rsidRPr="00B11234">
        <w:rPr>
          <w:rStyle w:val="Strong"/>
          <w:rFonts w:ascii="Arial" w:eastAsiaTheme="majorEastAsia" w:hAnsi="Arial" w:cs="Arial"/>
        </w:rPr>
        <w:t>Script Name:</w:t>
      </w:r>
      <w:r w:rsidR="00BD4758">
        <w:rPr>
          <w:rFonts w:ascii="Arial" w:hAnsi="Arial" w:cs="Arial"/>
        </w:rPr>
        <w:t xml:space="preserve"> Application_3c</w:t>
      </w:r>
      <w:r w:rsidRPr="00B11234">
        <w:rPr>
          <w:rFonts w:ascii="Arial" w:hAnsi="Arial" w:cs="Arial"/>
        </w:rPr>
        <w:br/>
      </w:r>
      <w:r w:rsidRPr="00B11234">
        <w:rPr>
          <w:rStyle w:val="Strong"/>
          <w:rFonts w:ascii="Arial" w:eastAsiaTheme="majorEastAsia" w:hAnsi="Arial" w:cs="Arial"/>
        </w:rPr>
        <w:t>Author:</w:t>
      </w:r>
      <w:r w:rsidRPr="00B11234">
        <w:rPr>
          <w:rFonts w:ascii="Arial" w:hAnsi="Arial" w:cs="Arial"/>
        </w:rPr>
        <w:t xml:space="preserve"> Grace Hopper</w:t>
      </w:r>
      <w:r w:rsidRPr="00B11234">
        <w:rPr>
          <w:rFonts w:ascii="Arial" w:hAnsi="Arial" w:cs="Arial"/>
        </w:rPr>
        <w:br/>
      </w:r>
      <w:r w:rsidRPr="00B11234">
        <w:rPr>
          <w:rStyle w:val="Strong"/>
          <w:rFonts w:ascii="Arial" w:eastAsiaTheme="majorEastAsia" w:hAnsi="Arial" w:cs="Arial"/>
        </w:rPr>
        <w:t>Date Debugged:</w:t>
      </w:r>
      <w:r w:rsidRPr="00B11234">
        <w:rPr>
          <w:rFonts w:ascii="Arial" w:hAnsi="Arial" w:cs="Arial"/>
        </w:rPr>
        <w:t xml:space="preserve"> 29/10/2025</w:t>
      </w:r>
      <w:r w:rsidRPr="00B11234">
        <w:rPr>
          <w:rFonts w:ascii="Arial" w:hAnsi="Arial" w:cs="Arial"/>
        </w:rPr>
        <w:br/>
      </w:r>
      <w:r w:rsidRPr="00B11234">
        <w:rPr>
          <w:rStyle w:val="Strong"/>
          <w:rFonts w:ascii="Arial" w:eastAsiaTheme="majorEastAsia" w:hAnsi="Arial" w:cs="Arial"/>
        </w:rPr>
        <w:t>Purpose:</w:t>
      </w:r>
      <w:r w:rsidRPr="00B11234">
        <w:rPr>
          <w:rFonts w:ascii="Arial" w:hAnsi="Arial" w:cs="Arial"/>
        </w:rPr>
        <w:t xml:space="preserve"> Calculate employee pay based on hours worked and hourly rate</w:t>
      </w:r>
    </w:p>
    <w:p w14:paraId="3D3FF173" w14:textId="77777777" w:rsidR="00B11234" w:rsidRPr="00B11234" w:rsidRDefault="00E03A22" w:rsidP="00B11234">
      <w:pPr>
        <w:rPr>
          <w:rFonts w:cs="Arial"/>
        </w:rPr>
      </w:pPr>
      <w:r>
        <w:rPr>
          <w:rFonts w:cs="Arial"/>
        </w:rPr>
        <w:pict w14:anchorId="34425E39">
          <v:rect id="_x0000_i1025" style="width:0;height:1.5pt" o:hralign="center" o:hrstd="t" o:hr="t" fillcolor="#a0a0a0" stroked="f"/>
        </w:pict>
      </w:r>
    </w:p>
    <w:p w14:paraId="591E9534" w14:textId="7603EC4A" w:rsidR="00B11234" w:rsidRPr="00EB200D" w:rsidRDefault="00B11234" w:rsidP="00B11234">
      <w:pPr>
        <w:ind w:left="0"/>
      </w:pPr>
      <w:r w:rsidRPr="00EB200D">
        <w:rPr>
          <w:rStyle w:val="Strong"/>
          <w:rFonts w:cs="Arial"/>
          <w:bCs w:val="0"/>
        </w:rPr>
        <w:t>ERRORS IDENTIFIED AND CORRECTIONS</w:t>
      </w:r>
    </w:p>
    <w:p w14:paraId="054ED039" w14:textId="77777777" w:rsidR="00B11234" w:rsidRPr="00EB200D" w:rsidRDefault="00B11234" w:rsidP="00EB200D">
      <w:pPr>
        <w:rPr>
          <w:i/>
        </w:rPr>
      </w:pPr>
      <w:r w:rsidRPr="00EB200D">
        <w:rPr>
          <w:rStyle w:val="Strong"/>
          <w:rFonts w:cs="Arial"/>
          <w:bCs w:val="0"/>
          <w:i/>
        </w:rPr>
        <w:t>Error #1: Import Statement Syntax Error</w:t>
      </w:r>
    </w:p>
    <w:p w14:paraId="3B96D680" w14:textId="4A072DC3" w:rsidR="00B11234" w:rsidRPr="00B11234" w:rsidRDefault="00B11234" w:rsidP="00B11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Line:</w:t>
      </w:r>
      <w:r w:rsidR="008F1A1A">
        <w:rPr>
          <w:rFonts w:cs="Arial"/>
        </w:rPr>
        <w:t xml:space="preserve"> 5</w:t>
      </w:r>
    </w:p>
    <w:p w14:paraId="24AFC465" w14:textId="77777777" w:rsidR="00B11234" w:rsidRPr="00B11234" w:rsidRDefault="00B11234" w:rsidP="00B11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Original Code:</w:t>
      </w:r>
      <w:r w:rsidRPr="00B11234">
        <w:rPr>
          <w:rFonts w:cs="Arial"/>
        </w:rPr>
        <w:t xml:space="preserve"> </w:t>
      </w:r>
      <w:r w:rsidRPr="00B11234">
        <w:rPr>
          <w:rStyle w:val="HTMLCode"/>
          <w:rFonts w:ascii="Arial" w:eastAsiaTheme="minorEastAsia" w:hAnsi="Arial" w:cs="Arial"/>
        </w:rPr>
        <w:t>importos</w:t>
      </w:r>
    </w:p>
    <w:p w14:paraId="060E0CA5" w14:textId="77777777" w:rsidR="00B11234" w:rsidRPr="00B11234" w:rsidRDefault="00B11234" w:rsidP="00B11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Error Type:</w:t>
      </w:r>
      <w:r w:rsidRPr="00B11234">
        <w:rPr>
          <w:rFonts w:cs="Arial"/>
        </w:rPr>
        <w:t xml:space="preserve"> Syntax Error</w:t>
      </w:r>
    </w:p>
    <w:p w14:paraId="6407C106" w14:textId="44CA9D1F" w:rsidR="00B11234" w:rsidRPr="00B11234" w:rsidRDefault="00B11234" w:rsidP="00B11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Problem:</w:t>
      </w:r>
      <w:r w:rsidRPr="00B11234">
        <w:rPr>
          <w:rFonts w:cs="Arial"/>
        </w:rPr>
        <w:t xml:space="preserve"> Missing space between</w:t>
      </w:r>
      <w:r w:rsidR="00A871DD">
        <w:rPr>
          <w:rFonts w:cs="Arial"/>
        </w:rPr>
        <w:t xml:space="preserve"> import</w:t>
      </w:r>
      <w:r w:rsidRPr="00B11234">
        <w:rPr>
          <w:rFonts w:cs="Arial"/>
        </w:rPr>
        <w:t xml:space="preserve"> and</w:t>
      </w:r>
      <w:r w:rsidR="00A871DD">
        <w:rPr>
          <w:rFonts w:cs="Arial"/>
        </w:rPr>
        <w:t xml:space="preserve"> </w:t>
      </w:r>
      <w:proofErr w:type="spellStart"/>
      <w:r w:rsidR="00A871DD">
        <w:rPr>
          <w:rFonts w:cs="Arial"/>
        </w:rPr>
        <w:t>os</w:t>
      </w:r>
      <w:proofErr w:type="spellEnd"/>
      <w:r w:rsidRPr="00B11234">
        <w:rPr>
          <w:rFonts w:cs="Arial"/>
        </w:rPr>
        <w:t xml:space="preserve"> prevents Python from recognizing the import statement</w:t>
      </w:r>
    </w:p>
    <w:p w14:paraId="1884EE08" w14:textId="7F4A418B" w:rsidR="00B11234" w:rsidRPr="0093289D" w:rsidRDefault="00B11234" w:rsidP="00B11234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HTMLCode"/>
          <w:rFonts w:ascii="Arial" w:eastAsiaTheme="minorEastAsia" w:hAnsi="Arial" w:cs="Arial"/>
          <w:sz w:val="22"/>
          <w:szCs w:val="22"/>
        </w:rPr>
      </w:pPr>
      <w:r w:rsidRPr="00B11234">
        <w:rPr>
          <w:rStyle w:val="Strong"/>
          <w:rFonts w:cs="Arial"/>
        </w:rPr>
        <w:t>Corrected Code:</w:t>
      </w:r>
      <w:r w:rsidRPr="00B11234">
        <w:rPr>
          <w:rFonts w:cs="Arial"/>
        </w:rPr>
        <w:t xml:space="preserve"> </w:t>
      </w:r>
      <w:r w:rsidRPr="00B11234">
        <w:rPr>
          <w:rStyle w:val="HTMLCode"/>
          <w:rFonts w:ascii="Arial" w:eastAsiaTheme="minorEastAsia" w:hAnsi="Arial" w:cs="Arial"/>
        </w:rPr>
        <w:t>import os</w:t>
      </w:r>
    </w:p>
    <w:p w14:paraId="5EC17E36" w14:textId="08E5F688" w:rsidR="0093289D" w:rsidRPr="00394B6C" w:rsidRDefault="0093289D" w:rsidP="00B11234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Style w:val="Strong"/>
          <w:rFonts w:cs="Arial"/>
        </w:rPr>
        <w:t>Screenshots:</w:t>
      </w:r>
    </w:p>
    <w:p w14:paraId="792F6910" w14:textId="3B0A4592" w:rsidR="00394B6C" w:rsidRDefault="00011696" w:rsidP="00394B6C">
      <w:pPr>
        <w:spacing w:before="100" w:beforeAutospacing="1" w:after="100" w:afterAutospacing="1" w:line="240" w:lineRule="auto"/>
        <w:rPr>
          <w:rFonts w:cs="Arial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48D5FDEE" wp14:editId="64DC951B">
            <wp:extent cx="1257300" cy="342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rror_0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946" cy="35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C344" w14:textId="5BEA32FD" w:rsidR="00011696" w:rsidRPr="00B11234" w:rsidRDefault="00011696" w:rsidP="00394B6C">
      <w:pPr>
        <w:spacing w:before="100" w:beforeAutospacing="1" w:after="100" w:afterAutospacing="1" w:line="240" w:lineRule="auto"/>
        <w:rPr>
          <w:rFonts w:cs="Arial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42B2F22C" wp14:editId="194E63E4">
            <wp:extent cx="2789162" cy="350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rror_01_FIXE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ABFA" w14:textId="77777777" w:rsidR="00B11234" w:rsidRPr="00B11234" w:rsidRDefault="00E03A22" w:rsidP="00B11234">
      <w:pPr>
        <w:spacing w:after="0"/>
        <w:ind w:left="0"/>
        <w:rPr>
          <w:rFonts w:cs="Arial"/>
        </w:rPr>
      </w:pPr>
      <w:r>
        <w:rPr>
          <w:rFonts w:cs="Arial"/>
        </w:rPr>
        <w:pict w14:anchorId="712573FD">
          <v:rect id="_x0000_i1026" style="width:0;height:1.5pt" o:hralign="center" o:hrstd="t" o:hr="t" fillcolor="#a0a0a0" stroked="f"/>
        </w:pict>
      </w:r>
    </w:p>
    <w:p w14:paraId="21C54D26" w14:textId="77777777" w:rsidR="0093289D" w:rsidRDefault="0093289D" w:rsidP="00EB200D">
      <w:pPr>
        <w:rPr>
          <w:rStyle w:val="Strong"/>
          <w:rFonts w:cs="Arial"/>
          <w:bCs w:val="0"/>
          <w:i/>
        </w:rPr>
      </w:pPr>
    </w:p>
    <w:p w14:paraId="1B33F08B" w14:textId="77777777" w:rsidR="0093289D" w:rsidRDefault="0093289D" w:rsidP="00EB200D">
      <w:pPr>
        <w:rPr>
          <w:rStyle w:val="Strong"/>
          <w:rFonts w:cs="Arial"/>
          <w:bCs w:val="0"/>
          <w:i/>
        </w:rPr>
      </w:pPr>
    </w:p>
    <w:p w14:paraId="12874BA6" w14:textId="77777777" w:rsidR="0093289D" w:rsidRDefault="0093289D" w:rsidP="00EB200D">
      <w:pPr>
        <w:rPr>
          <w:rStyle w:val="Strong"/>
          <w:rFonts w:cs="Arial"/>
          <w:bCs w:val="0"/>
          <w:i/>
        </w:rPr>
      </w:pPr>
    </w:p>
    <w:p w14:paraId="36C7DF3E" w14:textId="30409148" w:rsidR="0093289D" w:rsidRDefault="0093289D" w:rsidP="00EB200D">
      <w:pPr>
        <w:rPr>
          <w:rStyle w:val="Strong"/>
          <w:rFonts w:cs="Arial"/>
          <w:bCs w:val="0"/>
          <w:i/>
        </w:rPr>
      </w:pPr>
    </w:p>
    <w:p w14:paraId="38124468" w14:textId="77777777" w:rsidR="00B72E2F" w:rsidRDefault="00B72E2F" w:rsidP="00EB200D">
      <w:pPr>
        <w:rPr>
          <w:rStyle w:val="Strong"/>
          <w:rFonts w:cs="Arial"/>
          <w:bCs w:val="0"/>
          <w:i/>
        </w:rPr>
      </w:pPr>
    </w:p>
    <w:p w14:paraId="713B92B9" w14:textId="36109F9B" w:rsidR="00B11234" w:rsidRPr="00EB200D" w:rsidRDefault="00B11234" w:rsidP="00EB200D">
      <w:pPr>
        <w:rPr>
          <w:i/>
        </w:rPr>
      </w:pPr>
      <w:r w:rsidRPr="00EB200D">
        <w:rPr>
          <w:rStyle w:val="Strong"/>
          <w:rFonts w:cs="Arial"/>
          <w:bCs w:val="0"/>
          <w:i/>
        </w:rPr>
        <w:lastRenderedPageBreak/>
        <w:t>Error #2: Unclosed String in os.system()</w:t>
      </w:r>
    </w:p>
    <w:p w14:paraId="1578BB9F" w14:textId="32695590" w:rsidR="00B11234" w:rsidRPr="00B11234" w:rsidRDefault="00B11234" w:rsidP="00B11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Line:</w:t>
      </w:r>
      <w:r w:rsidR="008F1A1A">
        <w:rPr>
          <w:rFonts w:cs="Arial"/>
        </w:rPr>
        <w:t xml:space="preserve"> 13</w:t>
      </w:r>
    </w:p>
    <w:p w14:paraId="53C27257" w14:textId="77777777" w:rsidR="00B11234" w:rsidRPr="00B11234" w:rsidRDefault="00B11234" w:rsidP="00B11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Original Code:</w:t>
      </w:r>
      <w:r w:rsidRPr="00B11234">
        <w:rPr>
          <w:rFonts w:cs="Arial"/>
        </w:rPr>
        <w:t xml:space="preserve"> </w:t>
      </w:r>
      <w:r w:rsidRPr="00B11234">
        <w:rPr>
          <w:rStyle w:val="HTMLCode"/>
          <w:rFonts w:ascii="Arial" w:eastAsiaTheme="minorEastAsia" w:hAnsi="Arial" w:cs="Arial"/>
        </w:rPr>
        <w:t>os.system("clear)</w:t>
      </w:r>
    </w:p>
    <w:p w14:paraId="65A95A8E" w14:textId="25B78D48" w:rsidR="00B11234" w:rsidRPr="00B11234" w:rsidRDefault="00B11234" w:rsidP="00B11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Error Type:</w:t>
      </w:r>
      <w:r w:rsidR="00771B62">
        <w:rPr>
          <w:rFonts w:cs="Arial"/>
        </w:rPr>
        <w:t xml:space="preserve"> Syntax Error (SyntaxError: while scanning string</w:t>
      </w:r>
      <w:r w:rsidRPr="00B11234">
        <w:rPr>
          <w:rFonts w:cs="Arial"/>
        </w:rPr>
        <w:t>)</w:t>
      </w:r>
    </w:p>
    <w:p w14:paraId="2D03E975" w14:textId="33FDB40F" w:rsidR="00B11234" w:rsidRPr="00B11234" w:rsidRDefault="00B11234" w:rsidP="00B11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Problem:</w:t>
      </w:r>
      <w:r w:rsidRPr="00B11234">
        <w:rPr>
          <w:rFonts w:cs="Arial"/>
        </w:rPr>
        <w:t xml:space="preserve"> Missi</w:t>
      </w:r>
      <w:r w:rsidR="00A871DD">
        <w:rPr>
          <w:rFonts w:cs="Arial"/>
        </w:rPr>
        <w:t>ng closing quotation mark makes Python unable to finish the string</w:t>
      </w:r>
    </w:p>
    <w:p w14:paraId="0A1FE840" w14:textId="77777777" w:rsidR="00B11234" w:rsidRPr="00B11234" w:rsidRDefault="00B11234" w:rsidP="00B11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Corrected Code:</w:t>
      </w:r>
      <w:r w:rsidRPr="00B11234">
        <w:rPr>
          <w:rFonts w:cs="Arial"/>
        </w:rPr>
        <w:t xml:space="preserve"> </w:t>
      </w:r>
      <w:r w:rsidRPr="00B11234">
        <w:rPr>
          <w:rStyle w:val="HTMLCode"/>
          <w:rFonts w:ascii="Arial" w:eastAsiaTheme="minorEastAsia" w:hAnsi="Arial" w:cs="Arial"/>
        </w:rPr>
        <w:t>os.system("clear")</w:t>
      </w:r>
    </w:p>
    <w:p w14:paraId="18C8D222" w14:textId="5B420279" w:rsidR="0093289D" w:rsidRPr="0093289D" w:rsidRDefault="0093289D" w:rsidP="0093289D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Style w:val="Strong"/>
          <w:rFonts w:cs="Arial"/>
        </w:rPr>
        <w:t>Screenshots:</w:t>
      </w:r>
    </w:p>
    <w:p w14:paraId="50F71EB0" w14:textId="1DBBF85B" w:rsidR="00EB200D" w:rsidRDefault="00011696" w:rsidP="0093289D">
      <w:pPr>
        <w:spacing w:before="100" w:beforeAutospacing="1" w:after="100" w:afterAutospacing="1" w:line="240" w:lineRule="auto"/>
        <w:rPr>
          <w:rFonts w:cs="Arial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1008BB35" wp14:editId="3DA85278">
            <wp:extent cx="3223539" cy="32768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rror_0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79D9" w14:textId="163B7DD5" w:rsidR="00011696" w:rsidRPr="00B11234" w:rsidRDefault="00011696" w:rsidP="0093289D">
      <w:pPr>
        <w:spacing w:before="100" w:beforeAutospacing="1" w:after="100" w:afterAutospacing="1" w:line="240" w:lineRule="auto"/>
        <w:rPr>
          <w:rFonts w:cs="Arial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03570649" wp14:editId="6FB315E1">
            <wp:extent cx="3284505" cy="5182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rror_02_FIXE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A057" w14:textId="77777777" w:rsidR="00B11234" w:rsidRPr="00B11234" w:rsidRDefault="00E03A22" w:rsidP="00B11234">
      <w:pPr>
        <w:spacing w:after="0"/>
        <w:ind w:left="0"/>
        <w:rPr>
          <w:rFonts w:cs="Arial"/>
        </w:rPr>
      </w:pPr>
      <w:r>
        <w:rPr>
          <w:rFonts w:cs="Arial"/>
        </w:rPr>
        <w:pict w14:anchorId="44DFB575">
          <v:rect id="_x0000_i1027" style="width:0;height:1.5pt" o:hralign="center" o:hrstd="t" o:hr="t" fillcolor="#a0a0a0" stroked="f"/>
        </w:pict>
      </w:r>
    </w:p>
    <w:p w14:paraId="635C1C2B" w14:textId="77777777" w:rsidR="00B11234" w:rsidRPr="00EB200D" w:rsidRDefault="00B11234" w:rsidP="00EB200D">
      <w:pPr>
        <w:rPr>
          <w:i/>
        </w:rPr>
      </w:pPr>
      <w:r w:rsidRPr="00EB200D">
        <w:rPr>
          <w:rStyle w:val="Strong"/>
          <w:rFonts w:cs="Arial"/>
          <w:bCs w:val="0"/>
          <w:i/>
        </w:rPr>
        <w:t>Error #3: Misplaced Print Statement</w:t>
      </w:r>
    </w:p>
    <w:p w14:paraId="5FB19368" w14:textId="0AB5FBE1" w:rsidR="00B11234" w:rsidRPr="00B11234" w:rsidRDefault="00B11234" w:rsidP="00B11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Line:</w:t>
      </w:r>
      <w:r w:rsidR="008F1A1A">
        <w:rPr>
          <w:rFonts w:cs="Arial"/>
        </w:rPr>
        <w:t xml:space="preserve"> 16</w:t>
      </w:r>
    </w:p>
    <w:p w14:paraId="3A70EB4D" w14:textId="77777777" w:rsidR="00B11234" w:rsidRPr="00B11234" w:rsidRDefault="00B11234" w:rsidP="00B11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Original Code:</w:t>
      </w:r>
      <w:r w:rsidRPr="00B11234">
        <w:rPr>
          <w:rFonts w:cs="Arial"/>
        </w:rPr>
        <w:t xml:space="preserve"> </w:t>
      </w:r>
      <w:r w:rsidRPr="00B11234">
        <w:rPr>
          <w:rStyle w:val="HTMLCode"/>
          <w:rFonts w:ascii="Arial" w:eastAsiaTheme="minorEastAsia" w:hAnsi="Arial" w:cs="Arial"/>
        </w:rPr>
        <w:t>print("Pay is $ : " + str(pay))</w:t>
      </w:r>
    </w:p>
    <w:p w14:paraId="18FFBFBE" w14:textId="77777777" w:rsidR="00B11234" w:rsidRPr="00B11234" w:rsidRDefault="00B11234" w:rsidP="00B11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Error Type:</w:t>
      </w:r>
      <w:r w:rsidRPr="00B11234">
        <w:rPr>
          <w:rFonts w:cs="Arial"/>
        </w:rPr>
        <w:t xml:space="preserve"> Logic Error</w:t>
      </w:r>
    </w:p>
    <w:p w14:paraId="266B9C8A" w14:textId="3E1D0121" w:rsidR="00B11234" w:rsidRPr="00B11234" w:rsidRDefault="00B11234" w:rsidP="00B11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Problem:</w:t>
      </w:r>
      <w:r w:rsidRPr="00B11234">
        <w:rPr>
          <w:rFonts w:cs="Arial"/>
        </w:rPr>
        <w:t xml:space="preserve"> Print statement appears before cal</w:t>
      </w:r>
      <w:r w:rsidR="004875E4">
        <w:rPr>
          <w:rFonts w:cs="Arial"/>
        </w:rPr>
        <w:t>culations are performed, making the output</w:t>
      </w:r>
      <w:r w:rsidRPr="00B11234">
        <w:rPr>
          <w:rFonts w:cs="Arial"/>
        </w:rPr>
        <w:t xml:space="preserve"> $0.00 instead of the calculated pay</w:t>
      </w:r>
    </w:p>
    <w:p w14:paraId="09611CAC" w14:textId="2BD91AA7" w:rsidR="00B11234" w:rsidRPr="00B11234" w:rsidRDefault="00B11234" w:rsidP="00B11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Corrected Code:</w:t>
      </w:r>
      <w:r w:rsidR="008714C6">
        <w:rPr>
          <w:rFonts w:cs="Arial"/>
        </w:rPr>
        <w:t xml:space="preserve"> Moved to line 54</w:t>
      </w:r>
      <w:r w:rsidRPr="00B11234">
        <w:rPr>
          <w:rFonts w:cs="Arial"/>
        </w:rPr>
        <w:t xml:space="preserve"> after calculation: </w:t>
      </w:r>
      <w:r w:rsidRPr="00B11234">
        <w:rPr>
          <w:rStyle w:val="HTMLCode"/>
          <w:rFonts w:ascii="Arial" w:eastAsiaTheme="minorEastAsia" w:hAnsi="Arial" w:cs="Arial"/>
        </w:rPr>
        <w:t>print(</w:t>
      </w:r>
      <w:proofErr w:type="spellStart"/>
      <w:r w:rsidRPr="00B11234">
        <w:rPr>
          <w:rStyle w:val="HTMLCode"/>
          <w:rFonts w:ascii="Arial" w:eastAsiaTheme="minorEastAsia" w:hAnsi="Arial" w:cs="Arial"/>
        </w:rPr>
        <w:t>f"Total</w:t>
      </w:r>
      <w:proofErr w:type="spellEnd"/>
      <w:r w:rsidRPr="00B11234">
        <w:rPr>
          <w:rStyle w:val="HTMLCode"/>
          <w:rFonts w:ascii="Arial" w:eastAsiaTheme="minorEastAsia" w:hAnsi="Arial" w:cs="Arial"/>
        </w:rPr>
        <w:t xml:space="preserve"> Pay is: ${pay:.2f}")</w:t>
      </w:r>
    </w:p>
    <w:p w14:paraId="4D976C62" w14:textId="5779FEF5" w:rsidR="009D53F2" w:rsidRDefault="0093289D" w:rsidP="00771B62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Style w:val="Strong"/>
          <w:rFonts w:cs="Arial"/>
        </w:rPr>
        <w:t>Screenshots:</w:t>
      </w:r>
    </w:p>
    <w:p w14:paraId="7E36D3D8" w14:textId="428D2432" w:rsidR="00771B62" w:rsidRDefault="00011696" w:rsidP="00771B62">
      <w:p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2E255BA7" wp14:editId="32EA0BC3">
            <wp:extent cx="2461473" cy="335309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rror_0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7115" w14:textId="75EC17C7" w:rsidR="00011696" w:rsidRPr="00771B62" w:rsidRDefault="00011696" w:rsidP="00011696">
      <w:p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6743D238" wp14:editId="2E2B5BCC">
            <wp:extent cx="4465707" cy="72396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rror_03_FIXED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8C62" w14:textId="77777777" w:rsidR="00B11234" w:rsidRPr="00B11234" w:rsidRDefault="00E03A22" w:rsidP="00B11234">
      <w:pPr>
        <w:spacing w:after="0"/>
        <w:ind w:left="0"/>
        <w:rPr>
          <w:rFonts w:cs="Arial"/>
        </w:rPr>
      </w:pPr>
      <w:r>
        <w:rPr>
          <w:rFonts w:cs="Arial"/>
        </w:rPr>
        <w:pict w14:anchorId="55412FC8">
          <v:rect id="_x0000_i1028" style="width:0;height:1.5pt" o:hralign="center" o:hrstd="t" o:hr="t" fillcolor="#a0a0a0" stroked="f"/>
        </w:pict>
      </w:r>
    </w:p>
    <w:p w14:paraId="3E2F99FA" w14:textId="53B14E30" w:rsidR="00F62498" w:rsidRDefault="00F62498" w:rsidP="00EB200D">
      <w:pPr>
        <w:rPr>
          <w:rStyle w:val="Strong"/>
          <w:rFonts w:cs="Arial"/>
          <w:bCs w:val="0"/>
          <w:i/>
        </w:rPr>
      </w:pPr>
    </w:p>
    <w:p w14:paraId="54116B9E" w14:textId="77777777" w:rsidR="00011696" w:rsidRDefault="00011696" w:rsidP="00EB200D">
      <w:pPr>
        <w:rPr>
          <w:rStyle w:val="Strong"/>
          <w:rFonts w:cs="Arial"/>
          <w:bCs w:val="0"/>
          <w:i/>
        </w:rPr>
      </w:pPr>
    </w:p>
    <w:p w14:paraId="69785C89" w14:textId="77777777" w:rsidR="001812A5" w:rsidRDefault="001812A5" w:rsidP="00EB200D">
      <w:pPr>
        <w:rPr>
          <w:rStyle w:val="Strong"/>
          <w:rFonts w:cs="Arial"/>
          <w:bCs w:val="0"/>
          <w:i/>
        </w:rPr>
      </w:pPr>
    </w:p>
    <w:p w14:paraId="7633588D" w14:textId="51E63B13" w:rsidR="00B11234" w:rsidRPr="00EB200D" w:rsidRDefault="00B11234" w:rsidP="00EB200D">
      <w:pPr>
        <w:rPr>
          <w:i/>
        </w:rPr>
      </w:pPr>
      <w:r w:rsidRPr="00EB200D">
        <w:rPr>
          <w:rStyle w:val="Strong"/>
          <w:rFonts w:cs="Arial"/>
          <w:bCs w:val="0"/>
          <w:i/>
        </w:rPr>
        <w:lastRenderedPageBreak/>
        <w:t xml:space="preserve">Error #4: Unclosed </w:t>
      </w:r>
      <w:r w:rsidR="00011696">
        <w:rPr>
          <w:rStyle w:val="Strong"/>
          <w:rFonts w:cs="Arial"/>
          <w:bCs w:val="0"/>
          <w:i/>
        </w:rPr>
        <w:t>Bracket</w:t>
      </w:r>
      <w:r w:rsidRPr="00EB200D">
        <w:rPr>
          <w:rStyle w:val="Strong"/>
          <w:rFonts w:cs="Arial"/>
          <w:bCs w:val="0"/>
          <w:i/>
        </w:rPr>
        <w:t xml:space="preserve"> in hours Input</w:t>
      </w:r>
    </w:p>
    <w:p w14:paraId="2AD907F8" w14:textId="61D958F0" w:rsidR="00B11234" w:rsidRPr="00B11234" w:rsidRDefault="00B11234" w:rsidP="00B11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Line:</w:t>
      </w:r>
      <w:r w:rsidR="008F1A1A">
        <w:rPr>
          <w:rFonts w:cs="Arial"/>
        </w:rPr>
        <w:t xml:space="preserve"> 17</w:t>
      </w:r>
    </w:p>
    <w:p w14:paraId="63137A8D" w14:textId="77777777" w:rsidR="00B11234" w:rsidRPr="00B11234" w:rsidRDefault="00B11234" w:rsidP="00B11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Original Code:</w:t>
      </w:r>
      <w:r w:rsidRPr="00B11234">
        <w:rPr>
          <w:rFonts w:cs="Arial"/>
        </w:rPr>
        <w:t xml:space="preserve"> </w:t>
      </w:r>
      <w:r w:rsidRPr="00B11234">
        <w:rPr>
          <w:rStyle w:val="HTMLCode"/>
          <w:rFonts w:ascii="Arial" w:eastAsiaTheme="minorEastAsia" w:hAnsi="Arial" w:cs="Arial"/>
        </w:rPr>
        <w:t>hours=float(input("Enter your hours: ")</w:t>
      </w:r>
    </w:p>
    <w:p w14:paraId="7D515BAB" w14:textId="6208A793" w:rsidR="00B11234" w:rsidRPr="00B11234" w:rsidRDefault="00B11234" w:rsidP="00B11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Error Type:</w:t>
      </w:r>
      <w:r w:rsidRPr="00B11234">
        <w:rPr>
          <w:rFonts w:cs="Arial"/>
        </w:rPr>
        <w:t xml:space="preserve"> Syntax Error </w:t>
      </w:r>
    </w:p>
    <w:p w14:paraId="3536B744" w14:textId="5A8FED71" w:rsidR="00B11234" w:rsidRPr="00B11234" w:rsidRDefault="00B11234" w:rsidP="00B11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Problem:</w:t>
      </w:r>
      <w:r w:rsidR="004875E4">
        <w:rPr>
          <w:rFonts w:cs="Arial"/>
        </w:rPr>
        <w:t xml:space="preserve"> Missing closing bracket</w:t>
      </w:r>
      <w:r w:rsidRPr="00B11234">
        <w:rPr>
          <w:rFonts w:cs="Arial"/>
        </w:rPr>
        <w:t xml:space="preserve"> for the </w:t>
      </w:r>
      <w:r w:rsidRPr="00B11234">
        <w:rPr>
          <w:rStyle w:val="HTMLCode"/>
          <w:rFonts w:ascii="Arial" w:eastAsiaTheme="minorEastAsia" w:hAnsi="Arial" w:cs="Arial"/>
        </w:rPr>
        <w:t>float()</w:t>
      </w:r>
      <w:r w:rsidRPr="00B11234">
        <w:rPr>
          <w:rFonts w:cs="Arial"/>
        </w:rPr>
        <w:t xml:space="preserve"> function</w:t>
      </w:r>
    </w:p>
    <w:p w14:paraId="0F218732" w14:textId="77777777" w:rsidR="00B11234" w:rsidRPr="00B11234" w:rsidRDefault="00B11234" w:rsidP="00B11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Corrected Code:</w:t>
      </w:r>
      <w:r w:rsidRPr="00B11234">
        <w:rPr>
          <w:rFonts w:cs="Arial"/>
        </w:rPr>
        <w:t xml:space="preserve"> </w:t>
      </w:r>
      <w:r w:rsidRPr="00B11234">
        <w:rPr>
          <w:rStyle w:val="HTMLCode"/>
          <w:rFonts w:ascii="Arial" w:eastAsiaTheme="minorEastAsia" w:hAnsi="Arial" w:cs="Arial"/>
        </w:rPr>
        <w:t>hours = float(input("Enter your hours: "))</w:t>
      </w:r>
    </w:p>
    <w:p w14:paraId="367B3DF9" w14:textId="009259E3" w:rsidR="009D53F2" w:rsidRPr="00011696" w:rsidRDefault="0093289D" w:rsidP="00F62498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Style w:val="Strong"/>
          <w:rFonts w:cs="Arial"/>
        </w:rPr>
        <w:t>Screenshots:</w:t>
      </w:r>
    </w:p>
    <w:p w14:paraId="098F120A" w14:textId="781FD6C6" w:rsidR="00011696" w:rsidRDefault="00011696" w:rsidP="00011696">
      <w:p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767709E8" wp14:editId="37E7FD75">
            <wp:extent cx="5479255" cy="205758"/>
            <wp:effectExtent l="0" t="0" r="762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rror_0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597F" w14:textId="7FA5C47E" w:rsidR="00011696" w:rsidRPr="00F62498" w:rsidRDefault="00011696" w:rsidP="00011696">
      <w:p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15701E85" wp14:editId="0F0CA179">
            <wp:extent cx="3596952" cy="350550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rror_04_FIXED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1F9B" w14:textId="77777777" w:rsidR="00B11234" w:rsidRPr="00B11234" w:rsidRDefault="00E03A22" w:rsidP="00B11234">
      <w:pPr>
        <w:spacing w:after="0"/>
        <w:ind w:left="0"/>
        <w:rPr>
          <w:rFonts w:cs="Arial"/>
        </w:rPr>
      </w:pPr>
      <w:r>
        <w:rPr>
          <w:rFonts w:cs="Arial"/>
        </w:rPr>
        <w:pict w14:anchorId="40D2E32C">
          <v:rect id="_x0000_i1029" style="width:0;height:1.5pt" o:hralign="center" o:hrstd="t" o:hr="t" fillcolor="#a0a0a0" stroked="f"/>
        </w:pict>
      </w:r>
    </w:p>
    <w:p w14:paraId="304953C7" w14:textId="77777777" w:rsidR="00B11234" w:rsidRPr="00EB200D" w:rsidRDefault="00B11234" w:rsidP="00EB200D">
      <w:pPr>
        <w:rPr>
          <w:i/>
        </w:rPr>
      </w:pPr>
      <w:r w:rsidRPr="00EB200D">
        <w:rPr>
          <w:rStyle w:val="Strong"/>
          <w:rFonts w:cs="Arial"/>
          <w:bCs w:val="0"/>
          <w:i/>
        </w:rPr>
        <w:t>Error #5: Multiple Syntax Errors in rate Input</w:t>
      </w:r>
    </w:p>
    <w:p w14:paraId="081FC44D" w14:textId="1567531F" w:rsidR="00B11234" w:rsidRPr="00B11234" w:rsidRDefault="00B11234" w:rsidP="00B11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Line:</w:t>
      </w:r>
      <w:r w:rsidR="008F1A1A">
        <w:rPr>
          <w:rFonts w:cs="Arial"/>
        </w:rPr>
        <w:t xml:space="preserve"> 18</w:t>
      </w:r>
    </w:p>
    <w:p w14:paraId="45BA6AA1" w14:textId="77777777" w:rsidR="00B11234" w:rsidRPr="00B11234" w:rsidRDefault="00B11234" w:rsidP="00B11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Original Code:</w:t>
      </w:r>
      <w:r w:rsidRPr="00B11234">
        <w:rPr>
          <w:rFonts w:cs="Arial"/>
        </w:rPr>
        <w:t xml:space="preserve"> </w:t>
      </w:r>
      <w:r w:rsidRPr="00B11234">
        <w:rPr>
          <w:rStyle w:val="HTMLCode"/>
          <w:rFonts w:ascii="Arial" w:eastAsiaTheme="minorEastAsia" w:hAnsi="Arial" w:cs="Arial"/>
        </w:rPr>
        <w:t>rate=float(input("Enter pay rate: ));;;;</w:t>
      </w:r>
    </w:p>
    <w:p w14:paraId="1B998638" w14:textId="77777777" w:rsidR="00B11234" w:rsidRPr="00B11234" w:rsidRDefault="00B11234" w:rsidP="00B11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Error Type:</w:t>
      </w:r>
      <w:r w:rsidRPr="00B11234">
        <w:rPr>
          <w:rFonts w:cs="Arial"/>
        </w:rPr>
        <w:t xml:space="preserve"> Multiple Syntax Errors</w:t>
      </w:r>
    </w:p>
    <w:p w14:paraId="6BBEE31D" w14:textId="77777777" w:rsidR="00B11234" w:rsidRPr="00B11234" w:rsidRDefault="00B11234" w:rsidP="00B11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Problems:</w:t>
      </w:r>
      <w:r w:rsidRPr="00B11234">
        <w:rPr>
          <w:rFonts w:cs="Arial"/>
        </w:rPr>
        <w:t xml:space="preserve"> </w:t>
      </w:r>
    </w:p>
    <w:p w14:paraId="151BC866" w14:textId="6C09F043" w:rsidR="00B11234" w:rsidRPr="00B11234" w:rsidRDefault="004875E4" w:rsidP="00B112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="Arial"/>
        </w:rPr>
      </w:pPr>
      <w:r>
        <w:rPr>
          <w:rFonts w:cs="Arial"/>
        </w:rPr>
        <w:t>Missing closing</w:t>
      </w:r>
      <w:r w:rsidR="00B11234" w:rsidRPr="00B11234">
        <w:rPr>
          <w:rFonts w:cs="Arial"/>
        </w:rPr>
        <w:t xml:space="preserve"> quotation mark</w:t>
      </w:r>
    </w:p>
    <w:p w14:paraId="65E3A414" w14:textId="302FE49E" w:rsidR="00B11234" w:rsidRPr="00B11234" w:rsidRDefault="004875E4" w:rsidP="00B112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="Arial"/>
        </w:rPr>
      </w:pPr>
      <w:r>
        <w:rPr>
          <w:rFonts w:cs="Arial"/>
        </w:rPr>
        <w:t>Extra closing bracket</w:t>
      </w:r>
    </w:p>
    <w:p w14:paraId="691A87DA" w14:textId="77777777" w:rsidR="00B11234" w:rsidRPr="00B11234" w:rsidRDefault="00B11234" w:rsidP="00B112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Fonts w:cs="Arial"/>
        </w:rPr>
        <w:t>Unnecessary semicolons (not used in Python)</w:t>
      </w:r>
    </w:p>
    <w:p w14:paraId="39DAA850" w14:textId="77777777" w:rsidR="00B11234" w:rsidRPr="00B11234" w:rsidRDefault="00B11234" w:rsidP="00B11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Corrected Code:</w:t>
      </w:r>
      <w:r w:rsidRPr="00B11234">
        <w:rPr>
          <w:rFonts w:cs="Arial"/>
        </w:rPr>
        <w:t xml:space="preserve"> </w:t>
      </w:r>
      <w:r w:rsidRPr="00B11234">
        <w:rPr>
          <w:rStyle w:val="HTMLCode"/>
          <w:rFonts w:ascii="Arial" w:eastAsiaTheme="minorEastAsia" w:hAnsi="Arial" w:cs="Arial"/>
        </w:rPr>
        <w:t>rate = float(input("Enter pay rate: "))</w:t>
      </w:r>
    </w:p>
    <w:p w14:paraId="17BF9E07" w14:textId="00ABC76E" w:rsidR="00CD3C8C" w:rsidRPr="00011696" w:rsidRDefault="00CD3C8C" w:rsidP="00CD3C8C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Style w:val="Strong"/>
          <w:rFonts w:cs="Arial"/>
        </w:rPr>
        <w:t>Screenshots:</w:t>
      </w:r>
    </w:p>
    <w:p w14:paraId="590E7989" w14:textId="418CC2D7" w:rsidR="00011696" w:rsidRDefault="00011696" w:rsidP="00011696">
      <w:p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38069EB6" wp14:editId="05D40959">
            <wp:extent cx="5524979" cy="21337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rror_0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8427" w14:textId="36BDC202" w:rsidR="00011696" w:rsidRPr="009D53F2" w:rsidRDefault="00011696" w:rsidP="00011696">
      <w:p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28C89F5E" wp14:editId="70C236CA">
            <wp:extent cx="4526672" cy="358171"/>
            <wp:effectExtent l="0" t="0" r="762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error_05_FIXED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4D84" w14:textId="77777777" w:rsidR="00B11234" w:rsidRPr="00B11234" w:rsidRDefault="00E03A22" w:rsidP="00B11234">
      <w:pPr>
        <w:spacing w:after="0"/>
        <w:ind w:left="0"/>
        <w:rPr>
          <w:rFonts w:cs="Arial"/>
        </w:rPr>
      </w:pPr>
      <w:r>
        <w:rPr>
          <w:rFonts w:cs="Arial"/>
        </w:rPr>
        <w:pict w14:anchorId="7561EED1">
          <v:rect id="_x0000_i1030" style="width:0;height:1.5pt" o:hralign="center" o:hrstd="t" o:hr="t" fillcolor="#a0a0a0" stroked="f"/>
        </w:pict>
      </w:r>
    </w:p>
    <w:p w14:paraId="72401018" w14:textId="77777777" w:rsidR="001812A5" w:rsidRDefault="001812A5" w:rsidP="00EB200D">
      <w:pPr>
        <w:rPr>
          <w:rStyle w:val="Strong"/>
          <w:rFonts w:cs="Arial"/>
          <w:bCs w:val="0"/>
          <w:i/>
        </w:rPr>
      </w:pPr>
    </w:p>
    <w:p w14:paraId="19CD0BDE" w14:textId="77777777" w:rsidR="001812A5" w:rsidRDefault="001812A5" w:rsidP="00EB200D">
      <w:pPr>
        <w:rPr>
          <w:rStyle w:val="Strong"/>
          <w:rFonts w:cs="Arial"/>
          <w:bCs w:val="0"/>
          <w:i/>
        </w:rPr>
      </w:pPr>
    </w:p>
    <w:p w14:paraId="3CB5B0FC" w14:textId="77777777" w:rsidR="001812A5" w:rsidRDefault="001812A5" w:rsidP="00EB200D">
      <w:pPr>
        <w:rPr>
          <w:rStyle w:val="Strong"/>
          <w:rFonts w:cs="Arial"/>
          <w:bCs w:val="0"/>
          <w:i/>
        </w:rPr>
      </w:pPr>
    </w:p>
    <w:p w14:paraId="77C50207" w14:textId="77777777" w:rsidR="001812A5" w:rsidRDefault="001812A5" w:rsidP="00EB200D">
      <w:pPr>
        <w:rPr>
          <w:rStyle w:val="Strong"/>
          <w:rFonts w:cs="Arial"/>
          <w:bCs w:val="0"/>
          <w:i/>
        </w:rPr>
      </w:pPr>
    </w:p>
    <w:p w14:paraId="07F9957A" w14:textId="59E9EC24" w:rsidR="00B11234" w:rsidRPr="00EB200D" w:rsidRDefault="00B11234" w:rsidP="00EB200D">
      <w:pPr>
        <w:rPr>
          <w:i/>
        </w:rPr>
      </w:pPr>
      <w:r w:rsidRPr="00EB200D">
        <w:rPr>
          <w:rStyle w:val="Strong"/>
          <w:rFonts w:cs="Arial"/>
          <w:bCs w:val="0"/>
          <w:i/>
        </w:rPr>
        <w:lastRenderedPageBreak/>
        <w:t>Error #6: Missing Spaces in Calculation</w:t>
      </w:r>
    </w:p>
    <w:p w14:paraId="0CE8189A" w14:textId="359260D0" w:rsidR="00B11234" w:rsidRPr="00B11234" w:rsidRDefault="00B11234" w:rsidP="00B11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Line:</w:t>
      </w:r>
      <w:r w:rsidR="008F1A1A">
        <w:rPr>
          <w:rFonts w:cs="Arial"/>
        </w:rPr>
        <w:t xml:space="preserve"> 20</w:t>
      </w:r>
    </w:p>
    <w:p w14:paraId="3F049706" w14:textId="77777777" w:rsidR="00B11234" w:rsidRPr="00B11234" w:rsidRDefault="00B11234" w:rsidP="00B11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Original Code:</w:t>
      </w:r>
      <w:r w:rsidRPr="00B11234">
        <w:rPr>
          <w:rFonts w:cs="Arial"/>
        </w:rPr>
        <w:t xml:space="preserve"> </w:t>
      </w:r>
      <w:r w:rsidRPr="00B11234">
        <w:rPr>
          <w:rStyle w:val="HTMLCode"/>
          <w:rFonts w:ascii="Arial" w:eastAsiaTheme="minorEastAsia" w:hAnsi="Arial" w:cs="Arial"/>
        </w:rPr>
        <w:t>pay=hours*rate</w:t>
      </w:r>
    </w:p>
    <w:p w14:paraId="2E229B2C" w14:textId="77777777" w:rsidR="00B11234" w:rsidRPr="00B11234" w:rsidRDefault="00B11234" w:rsidP="00B11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Error Type:</w:t>
      </w:r>
      <w:r w:rsidRPr="00B11234">
        <w:rPr>
          <w:rFonts w:cs="Arial"/>
        </w:rPr>
        <w:t xml:space="preserve"> Style/Readability Issue</w:t>
      </w:r>
    </w:p>
    <w:p w14:paraId="00A7A03C" w14:textId="49E20157" w:rsidR="00B11234" w:rsidRPr="00B11234" w:rsidRDefault="00B11234" w:rsidP="00B11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Problem:</w:t>
      </w:r>
      <w:r w:rsidRPr="00B11234">
        <w:rPr>
          <w:rFonts w:cs="Arial"/>
        </w:rPr>
        <w:t xml:space="preserve"> Lacks spacing around operators </w:t>
      </w:r>
      <w:r w:rsidR="004875E4">
        <w:rPr>
          <w:rFonts w:cs="Arial"/>
        </w:rPr>
        <w:t>(not an error but is generally good practice in</w:t>
      </w:r>
      <w:r w:rsidR="00CD3C8C">
        <w:rPr>
          <w:rFonts w:cs="Arial"/>
        </w:rPr>
        <w:t xml:space="preserve"> some</w:t>
      </w:r>
      <w:r w:rsidRPr="00B11234">
        <w:rPr>
          <w:rFonts w:cs="Arial"/>
        </w:rPr>
        <w:t xml:space="preserve"> style guidelines)</w:t>
      </w:r>
    </w:p>
    <w:p w14:paraId="39BAC895" w14:textId="77777777" w:rsidR="00B11234" w:rsidRPr="00B11234" w:rsidRDefault="00B11234" w:rsidP="00B11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Corrected Code:</w:t>
      </w:r>
      <w:r w:rsidRPr="00B11234">
        <w:rPr>
          <w:rFonts w:cs="Arial"/>
        </w:rPr>
        <w:t xml:space="preserve"> </w:t>
      </w:r>
      <w:r w:rsidRPr="00B11234">
        <w:rPr>
          <w:rStyle w:val="HTMLCode"/>
          <w:rFonts w:ascii="Arial" w:eastAsiaTheme="minorEastAsia" w:hAnsi="Arial" w:cs="Arial"/>
        </w:rPr>
        <w:t>pay = hours * rate</w:t>
      </w:r>
    </w:p>
    <w:p w14:paraId="4CD2594B" w14:textId="0E42C20A" w:rsidR="00CD3C8C" w:rsidRPr="001B2E7C" w:rsidRDefault="00CD3C8C" w:rsidP="00CD3C8C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Style w:val="Strong"/>
          <w:rFonts w:cs="Arial"/>
        </w:rPr>
        <w:t>Screenshots:</w:t>
      </w:r>
    </w:p>
    <w:p w14:paraId="321AB068" w14:textId="66810A93" w:rsidR="001B2E7C" w:rsidRDefault="00011696" w:rsidP="001B2E7C">
      <w:p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47CBEC01" wp14:editId="67197FDA">
            <wp:extent cx="2514818" cy="34293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rror_0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17AB" w14:textId="4561E601" w:rsidR="001B2E7C" w:rsidRPr="0093289D" w:rsidRDefault="00011696" w:rsidP="00011696">
      <w:p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749BE8DC" wp14:editId="18B48A77">
            <wp:extent cx="1874520" cy="3505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error_06_FIXED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686" cy="35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9AFC" w14:textId="77777777" w:rsidR="00B11234" w:rsidRPr="00B11234" w:rsidRDefault="00E03A22" w:rsidP="00B11234">
      <w:pPr>
        <w:spacing w:after="0"/>
        <w:ind w:left="0"/>
        <w:rPr>
          <w:rFonts w:cs="Arial"/>
        </w:rPr>
      </w:pPr>
      <w:r>
        <w:rPr>
          <w:rFonts w:cs="Arial"/>
        </w:rPr>
        <w:pict w14:anchorId="4913ADFA">
          <v:rect id="_x0000_i1031" style="width:0;height:1.5pt" o:hralign="center" o:hrstd="t" o:hr="t" fillcolor="#a0a0a0" stroked="f"/>
        </w:pict>
      </w:r>
    </w:p>
    <w:p w14:paraId="322776A9" w14:textId="231C09BE" w:rsidR="00B11234" w:rsidRPr="00EB200D" w:rsidRDefault="00394B6C" w:rsidP="00EB200D">
      <w:pPr>
        <w:ind w:left="0"/>
      </w:pPr>
      <w:r>
        <w:rPr>
          <w:rStyle w:val="Strong"/>
          <w:rFonts w:cs="Arial"/>
          <w:bCs w:val="0"/>
        </w:rPr>
        <w:t>ENHANCEMENTS MADE</w:t>
      </w:r>
    </w:p>
    <w:p w14:paraId="2F000551" w14:textId="77777777" w:rsidR="00B11234" w:rsidRPr="00EB200D" w:rsidRDefault="00B11234" w:rsidP="00EB200D">
      <w:pPr>
        <w:ind w:left="0" w:firstLine="720"/>
        <w:rPr>
          <w:i/>
        </w:rPr>
      </w:pPr>
      <w:r w:rsidRPr="00EB200D">
        <w:rPr>
          <w:rStyle w:val="Strong"/>
          <w:rFonts w:cs="Arial"/>
          <w:bCs w:val="0"/>
          <w:i/>
        </w:rPr>
        <w:t>Enhancement #1: Input Validation with Error Handling</w:t>
      </w:r>
    </w:p>
    <w:p w14:paraId="2ED8B8B0" w14:textId="33D06613" w:rsidR="00B11234" w:rsidRPr="00B11234" w:rsidRDefault="00B11234" w:rsidP="00B112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Lines:</w:t>
      </w:r>
      <w:r w:rsidR="00136B15">
        <w:rPr>
          <w:rFonts w:cs="Arial"/>
        </w:rPr>
        <w:t xml:space="preserve"> 19-32 and 34-46</w:t>
      </w:r>
    </w:p>
    <w:p w14:paraId="4B31FD9F" w14:textId="320EB8F8" w:rsidR="00B11234" w:rsidRPr="00B11234" w:rsidRDefault="00B11234" w:rsidP="00B112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Addition:</w:t>
      </w:r>
      <w:r w:rsidRPr="00B11234">
        <w:rPr>
          <w:rFonts w:cs="Arial"/>
        </w:rPr>
        <w:t xml:space="preserve"> </w:t>
      </w:r>
      <w:r w:rsidR="00A871DD">
        <w:rPr>
          <w:rFonts w:cs="Arial"/>
        </w:rPr>
        <w:t>Created while loops with error handling</w:t>
      </w:r>
    </w:p>
    <w:p w14:paraId="57DB93C1" w14:textId="77777777" w:rsidR="00B11234" w:rsidRPr="00B11234" w:rsidRDefault="00B11234" w:rsidP="00B112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Purpose:</w:t>
      </w:r>
      <w:r w:rsidRPr="00B11234">
        <w:rPr>
          <w:rFonts w:cs="Arial"/>
        </w:rPr>
        <w:t xml:space="preserve"> </w:t>
      </w:r>
    </w:p>
    <w:p w14:paraId="1DC02889" w14:textId="18C4F149" w:rsidR="00B11234" w:rsidRPr="00B11234" w:rsidRDefault="00B11234" w:rsidP="00B112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Fonts w:cs="Arial"/>
        </w:rPr>
        <w:t>Catch</w:t>
      </w:r>
      <w:r w:rsidR="00A871DD">
        <w:rPr>
          <w:rFonts w:cs="Arial"/>
        </w:rPr>
        <w:t xml:space="preserve">es </w:t>
      </w:r>
      <w:proofErr w:type="spellStart"/>
      <w:r w:rsidR="00A871DD">
        <w:rPr>
          <w:rFonts w:cs="Arial"/>
        </w:rPr>
        <w:t>ValueError</w:t>
      </w:r>
      <w:proofErr w:type="spellEnd"/>
      <w:r w:rsidRPr="00B11234">
        <w:rPr>
          <w:rFonts w:cs="Arial"/>
        </w:rPr>
        <w:t xml:space="preserve"> exceptions</w:t>
      </w:r>
      <w:r w:rsidR="00A871DD">
        <w:rPr>
          <w:rFonts w:cs="Arial"/>
        </w:rPr>
        <w:t xml:space="preserve"> when users enters anything other than a number</w:t>
      </w:r>
    </w:p>
    <w:p w14:paraId="6FDFC5F1" w14:textId="7BC396DF" w:rsidR="00B11234" w:rsidRPr="00B11234" w:rsidRDefault="00B11234" w:rsidP="00B112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Fonts w:cs="Arial"/>
        </w:rPr>
        <w:t>Validate</w:t>
      </w:r>
      <w:r w:rsidR="00A871DD">
        <w:rPr>
          <w:rFonts w:cs="Arial"/>
        </w:rPr>
        <w:t>s</w:t>
      </w:r>
      <w:r w:rsidRPr="00B11234">
        <w:rPr>
          <w:rFonts w:cs="Arial"/>
        </w:rPr>
        <w:t xml:space="preserve"> that hours and rate are not negative</w:t>
      </w:r>
    </w:p>
    <w:p w14:paraId="76B994E6" w14:textId="45F84E2E" w:rsidR="00B11234" w:rsidRPr="00B11234" w:rsidRDefault="00B11234" w:rsidP="00B112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Fonts w:cs="Arial"/>
        </w:rPr>
        <w:t>Provide</w:t>
      </w:r>
      <w:r w:rsidR="00A871DD">
        <w:rPr>
          <w:rFonts w:cs="Arial"/>
        </w:rPr>
        <w:t>s</w:t>
      </w:r>
      <w:r w:rsidRPr="00B11234">
        <w:rPr>
          <w:rFonts w:cs="Arial"/>
        </w:rPr>
        <w:t xml:space="preserve"> user-friendly error messages</w:t>
      </w:r>
    </w:p>
    <w:p w14:paraId="4892408D" w14:textId="06A2D326" w:rsidR="00B11234" w:rsidRPr="00B11234" w:rsidRDefault="00B11234" w:rsidP="00B112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Fonts w:cs="Arial"/>
        </w:rPr>
        <w:t>Continue</w:t>
      </w:r>
      <w:r w:rsidR="00A871DD">
        <w:rPr>
          <w:rFonts w:cs="Arial"/>
        </w:rPr>
        <w:t>s</w:t>
      </w:r>
      <w:r w:rsidRPr="00B11234">
        <w:rPr>
          <w:rFonts w:cs="Arial"/>
        </w:rPr>
        <w:t xml:space="preserve"> prompting until valid input is received</w:t>
      </w:r>
    </w:p>
    <w:p w14:paraId="2DC34AF3" w14:textId="23417119" w:rsidR="00B11234" w:rsidRDefault="00B11234" w:rsidP="00B112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Benefit:</w:t>
      </w:r>
      <w:r w:rsidRPr="00B11234">
        <w:rPr>
          <w:rFonts w:cs="Arial"/>
        </w:rPr>
        <w:t xml:space="preserve"> Prevents program crashes and improves user experience</w:t>
      </w:r>
    </w:p>
    <w:p w14:paraId="209C7F56" w14:textId="3EBE1376" w:rsidR="001812A5" w:rsidRDefault="001812A5" w:rsidP="00B112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Arial"/>
          <w:b/>
        </w:rPr>
      </w:pPr>
      <w:r w:rsidRPr="001812A5">
        <w:rPr>
          <w:rFonts w:cs="Arial"/>
          <w:b/>
        </w:rPr>
        <w:t>Screenshots:</w:t>
      </w:r>
    </w:p>
    <w:p w14:paraId="1CFD75DA" w14:textId="12BD019E" w:rsidR="001812A5" w:rsidRDefault="00011696" w:rsidP="001812A5">
      <w:pPr>
        <w:spacing w:before="100" w:beforeAutospacing="1" w:after="100" w:afterAutospacing="1" w:line="240" w:lineRule="auto"/>
        <w:rPr>
          <w:rFonts w:cs="Arial"/>
          <w:b/>
        </w:rPr>
      </w:pPr>
      <w:r>
        <w:rPr>
          <w:rFonts w:cs="Arial"/>
          <w:b/>
          <w:noProof/>
          <w:lang w:val="en-AU" w:eastAsia="en-AU"/>
        </w:rPr>
        <w:drawing>
          <wp:inline distT="0" distB="0" distL="0" distR="0" wp14:anchorId="11C3AC51" wp14:editId="0F067F97">
            <wp:extent cx="4610500" cy="224809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enhancement_0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D7AC" w14:textId="34B31D63" w:rsidR="00136B15" w:rsidRPr="001812A5" w:rsidRDefault="00011696" w:rsidP="00011696">
      <w:pPr>
        <w:spacing w:before="100" w:beforeAutospacing="1" w:after="100" w:afterAutospacing="1" w:line="240" w:lineRule="auto"/>
        <w:rPr>
          <w:rFonts w:cs="Arial"/>
          <w:b/>
        </w:rPr>
      </w:pPr>
      <w:r>
        <w:rPr>
          <w:rFonts w:cs="Arial"/>
          <w:b/>
          <w:noProof/>
          <w:lang w:val="en-AU" w:eastAsia="en-AU"/>
        </w:rPr>
        <w:lastRenderedPageBreak/>
        <w:drawing>
          <wp:inline distT="0" distB="0" distL="0" distR="0" wp14:anchorId="1E2E0C82" wp14:editId="0DB23215">
            <wp:extent cx="4679085" cy="2095682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enhancement_0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3D81" w14:textId="577899D2" w:rsidR="00136B15" w:rsidRDefault="00C509A6" w:rsidP="00C509A6">
      <w:pPr>
        <w:ind w:left="0"/>
        <w:rPr>
          <w:rStyle w:val="Strong"/>
          <w:rFonts w:cs="Arial"/>
          <w:bCs w:val="0"/>
          <w:i/>
        </w:rPr>
      </w:pPr>
      <w:bookmarkStart w:id="15" w:name="_GoBack"/>
      <w:bookmarkEnd w:id="15"/>
      <w:r>
        <w:rPr>
          <w:rFonts w:cs="Arial"/>
        </w:rPr>
        <w:pict w14:anchorId="2E218859">
          <v:rect id="_x0000_i1039" style="width:0;height:1.5pt" o:hralign="center" o:hrstd="t" o:hr="t" fillcolor="#a0a0a0" stroked="f"/>
        </w:pict>
      </w:r>
    </w:p>
    <w:p w14:paraId="381F0B11" w14:textId="6AE7306A" w:rsidR="00B11234" w:rsidRPr="00EB200D" w:rsidRDefault="00B11234" w:rsidP="00EB200D">
      <w:pPr>
        <w:rPr>
          <w:i/>
        </w:rPr>
      </w:pPr>
      <w:r w:rsidRPr="00EB200D">
        <w:rPr>
          <w:rStyle w:val="Strong"/>
          <w:rFonts w:cs="Arial"/>
          <w:bCs w:val="0"/>
          <w:i/>
        </w:rPr>
        <w:t>Enhancement #2: Improved Output Formatting</w:t>
      </w:r>
    </w:p>
    <w:p w14:paraId="19F86D42" w14:textId="77777777" w:rsidR="00B11234" w:rsidRPr="00B11234" w:rsidRDefault="00B11234" w:rsidP="00B112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Line:</w:t>
      </w:r>
      <w:r w:rsidRPr="00B11234">
        <w:rPr>
          <w:rFonts w:cs="Arial"/>
        </w:rPr>
        <w:t xml:space="preserve"> 49</w:t>
      </w:r>
    </w:p>
    <w:p w14:paraId="6A844DE6" w14:textId="40819F78" w:rsidR="00B11234" w:rsidRPr="00B11234" w:rsidRDefault="00B11234" w:rsidP="00B112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Addition:</w:t>
      </w:r>
      <w:r w:rsidRPr="00B11234">
        <w:rPr>
          <w:rFonts w:cs="Arial"/>
        </w:rPr>
        <w:t xml:space="preserve"> C</w:t>
      </w:r>
      <w:r w:rsidR="00A871DD">
        <w:rPr>
          <w:rFonts w:cs="Arial"/>
        </w:rPr>
        <w:t>hanged from string</w:t>
      </w:r>
      <w:r w:rsidRPr="00B11234">
        <w:rPr>
          <w:rFonts w:cs="Arial"/>
        </w:rPr>
        <w:t xml:space="preserve"> to f-string with formatting</w:t>
      </w:r>
    </w:p>
    <w:p w14:paraId="70AD50FC" w14:textId="77777777" w:rsidR="00B11234" w:rsidRPr="00B11234" w:rsidRDefault="00B11234" w:rsidP="00B112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Original:</w:t>
      </w:r>
      <w:r w:rsidRPr="00B11234">
        <w:rPr>
          <w:rFonts w:cs="Arial"/>
        </w:rPr>
        <w:t xml:space="preserve"> </w:t>
      </w:r>
      <w:r w:rsidRPr="00B11234">
        <w:rPr>
          <w:rStyle w:val="HTMLCode"/>
          <w:rFonts w:ascii="Arial" w:eastAsiaTheme="minorEastAsia" w:hAnsi="Arial" w:cs="Arial"/>
        </w:rPr>
        <w:t>"Pay is $ : " + str(pay)</w:t>
      </w:r>
    </w:p>
    <w:p w14:paraId="4408CAFC" w14:textId="77777777" w:rsidR="00B11234" w:rsidRPr="00B11234" w:rsidRDefault="00B11234" w:rsidP="00B112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Improved:</w:t>
      </w:r>
      <w:r w:rsidRPr="00B11234">
        <w:rPr>
          <w:rFonts w:cs="Arial"/>
        </w:rPr>
        <w:t xml:space="preserve"> </w:t>
      </w:r>
      <w:r w:rsidRPr="00B11234">
        <w:rPr>
          <w:rStyle w:val="HTMLCode"/>
          <w:rFonts w:ascii="Arial" w:eastAsiaTheme="minorEastAsia" w:hAnsi="Arial" w:cs="Arial"/>
        </w:rPr>
        <w:t>f"Total Pay is: ${pay:.2f}"</w:t>
      </w:r>
    </w:p>
    <w:p w14:paraId="205FEDB5" w14:textId="11E4017F" w:rsidR="00B11234" w:rsidRDefault="00B11234" w:rsidP="00B112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Benefit:</w:t>
      </w:r>
      <w:r w:rsidRPr="00B11234">
        <w:rPr>
          <w:rFonts w:cs="Arial"/>
        </w:rPr>
        <w:t xml:space="preserve"> Ensures pay displays exactly 2 decimal places (currency format)</w:t>
      </w:r>
    </w:p>
    <w:p w14:paraId="731A111E" w14:textId="78AC044C" w:rsidR="00136B15" w:rsidRPr="008F1A1A" w:rsidRDefault="00136B15" w:rsidP="00B11234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Style w:val="Strong"/>
          <w:rFonts w:cs="Arial"/>
        </w:rPr>
        <w:t>Screenshots:</w:t>
      </w:r>
    </w:p>
    <w:p w14:paraId="14437760" w14:textId="794DC15E" w:rsidR="00136B15" w:rsidRPr="00B11234" w:rsidRDefault="00011696" w:rsidP="00136B15">
      <w:pPr>
        <w:spacing w:before="100" w:beforeAutospacing="1" w:after="100" w:afterAutospacing="1" w:line="240" w:lineRule="auto"/>
        <w:rPr>
          <w:rFonts w:cs="Arial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370022B8" wp14:editId="1B40B228">
            <wp:extent cx="4465707" cy="72396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rror_03_FIXED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E929" w14:textId="77777777" w:rsidR="00B11234" w:rsidRPr="00B11234" w:rsidRDefault="00E03A22" w:rsidP="00B11234">
      <w:pPr>
        <w:spacing w:after="0"/>
        <w:ind w:left="0"/>
        <w:rPr>
          <w:rFonts w:cs="Arial"/>
        </w:rPr>
      </w:pPr>
      <w:r>
        <w:rPr>
          <w:rFonts w:cs="Arial"/>
        </w:rPr>
        <w:pict w14:anchorId="130638F3">
          <v:rect id="_x0000_i1032" style="width:0;height:1.5pt" o:hralign="center" o:hrstd="t" o:hr="t" fillcolor="#a0a0a0" stroked="f"/>
        </w:pict>
      </w:r>
    </w:p>
    <w:p w14:paraId="1F4042D4" w14:textId="1E0A53BF" w:rsidR="003F2B04" w:rsidRDefault="003F2B04" w:rsidP="00EB200D">
      <w:pPr>
        <w:ind w:left="0"/>
        <w:rPr>
          <w:rStyle w:val="Strong"/>
          <w:rFonts w:cs="Arial"/>
          <w:bCs w:val="0"/>
        </w:rPr>
      </w:pPr>
    </w:p>
    <w:p w14:paraId="0D3B80E9" w14:textId="6E4CF6CC" w:rsidR="00011696" w:rsidRDefault="00011696" w:rsidP="00EB200D">
      <w:pPr>
        <w:ind w:left="0"/>
        <w:rPr>
          <w:rStyle w:val="Strong"/>
          <w:rFonts w:cs="Arial"/>
          <w:bCs w:val="0"/>
        </w:rPr>
      </w:pPr>
    </w:p>
    <w:p w14:paraId="19A4E4C7" w14:textId="628BDC63" w:rsidR="00011696" w:rsidRDefault="00011696" w:rsidP="00EB200D">
      <w:pPr>
        <w:ind w:left="0"/>
        <w:rPr>
          <w:rStyle w:val="Strong"/>
          <w:rFonts w:cs="Arial"/>
          <w:bCs w:val="0"/>
        </w:rPr>
      </w:pPr>
    </w:p>
    <w:p w14:paraId="2A92A399" w14:textId="0AB7F314" w:rsidR="00011696" w:rsidRDefault="00011696" w:rsidP="00EB200D">
      <w:pPr>
        <w:ind w:left="0"/>
        <w:rPr>
          <w:rStyle w:val="Strong"/>
          <w:rFonts w:cs="Arial"/>
          <w:bCs w:val="0"/>
        </w:rPr>
      </w:pPr>
    </w:p>
    <w:p w14:paraId="4DF4F552" w14:textId="7FA91910" w:rsidR="00011696" w:rsidRDefault="00011696" w:rsidP="00EB200D">
      <w:pPr>
        <w:ind w:left="0"/>
        <w:rPr>
          <w:rStyle w:val="Strong"/>
          <w:rFonts w:cs="Arial"/>
          <w:bCs w:val="0"/>
        </w:rPr>
      </w:pPr>
    </w:p>
    <w:p w14:paraId="153385BC" w14:textId="77777777" w:rsidR="00011696" w:rsidRDefault="00011696" w:rsidP="00EB200D">
      <w:pPr>
        <w:ind w:left="0"/>
        <w:rPr>
          <w:rStyle w:val="Strong"/>
          <w:rFonts w:cs="Arial"/>
          <w:bCs w:val="0"/>
        </w:rPr>
      </w:pPr>
    </w:p>
    <w:p w14:paraId="71B38A68" w14:textId="5D54F4CD" w:rsidR="00B11234" w:rsidRPr="00EB200D" w:rsidRDefault="00B11234" w:rsidP="00EB200D">
      <w:pPr>
        <w:ind w:left="0"/>
      </w:pPr>
      <w:r w:rsidRPr="00EB200D">
        <w:rPr>
          <w:rStyle w:val="Strong"/>
          <w:rFonts w:cs="Arial"/>
          <w:bCs w:val="0"/>
        </w:rPr>
        <w:lastRenderedPageBreak/>
        <w:t>TESTING RESULTS</w:t>
      </w:r>
    </w:p>
    <w:p w14:paraId="0FD1A0AF" w14:textId="44CF9872" w:rsidR="00B11234" w:rsidRPr="00B11234" w:rsidRDefault="005761BB" w:rsidP="00B11234">
      <w:pPr>
        <w:pStyle w:val="NormalWeb"/>
        <w:rPr>
          <w:rFonts w:ascii="Arial" w:hAnsi="Arial" w:cs="Arial"/>
        </w:rPr>
      </w:pPr>
      <w:r>
        <w:rPr>
          <w:rStyle w:val="Strong"/>
          <w:rFonts w:ascii="Arial" w:eastAsiaTheme="majorEastAsia" w:hAnsi="Arial" w:cs="Arial"/>
        </w:rPr>
        <w:t>Test</w:t>
      </w:r>
      <w:r w:rsidR="00B11234" w:rsidRPr="00B11234">
        <w:rPr>
          <w:rStyle w:val="Strong"/>
          <w:rFonts w:ascii="Arial" w:eastAsiaTheme="majorEastAsia" w:hAnsi="Arial" w:cs="Arial"/>
        </w:rPr>
        <w:t xml:space="preserve"> 1: Valid Input</w:t>
      </w:r>
    </w:p>
    <w:p w14:paraId="780E1870" w14:textId="77777777" w:rsidR="00B11234" w:rsidRPr="00B11234" w:rsidRDefault="00B11234" w:rsidP="00B112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Input:</w:t>
      </w:r>
      <w:r w:rsidRPr="00B11234">
        <w:rPr>
          <w:rFonts w:cs="Arial"/>
        </w:rPr>
        <w:t xml:space="preserve"> Hours = 40, Rate = 25.50</w:t>
      </w:r>
    </w:p>
    <w:p w14:paraId="4FCC69BD" w14:textId="77777777" w:rsidR="00B11234" w:rsidRPr="00B11234" w:rsidRDefault="00B11234" w:rsidP="00B112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Expected Output:</w:t>
      </w:r>
      <w:r w:rsidRPr="00B11234">
        <w:rPr>
          <w:rFonts w:cs="Arial"/>
        </w:rPr>
        <w:t xml:space="preserve"> Total Pay is: $1020.00</w:t>
      </w:r>
    </w:p>
    <w:p w14:paraId="7001449C" w14:textId="77777777" w:rsidR="00B11234" w:rsidRPr="00B11234" w:rsidRDefault="00B11234" w:rsidP="00B112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Actual Output:</w:t>
      </w:r>
      <w:r w:rsidRPr="00B11234">
        <w:rPr>
          <w:rFonts w:cs="Arial"/>
        </w:rPr>
        <w:t xml:space="preserve"> Total Pay is: $1020.00</w:t>
      </w:r>
    </w:p>
    <w:p w14:paraId="7BB2036A" w14:textId="4E5AA6E8" w:rsidR="00B11234" w:rsidRDefault="00B11234" w:rsidP="00B112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Status:</w:t>
      </w:r>
      <w:r w:rsidRPr="00B11234">
        <w:rPr>
          <w:rFonts w:cs="Arial"/>
        </w:rPr>
        <w:t xml:space="preserve"> </w:t>
      </w:r>
      <w:r w:rsidRPr="00B11234">
        <w:rPr>
          <w:rFonts w:ascii="Segoe UI Symbol" w:hAnsi="Segoe UI Symbol" w:cs="Segoe UI Symbol"/>
        </w:rPr>
        <w:t>✓</w:t>
      </w:r>
      <w:r w:rsidRPr="00B11234">
        <w:rPr>
          <w:rFonts w:cs="Arial"/>
        </w:rPr>
        <w:t xml:space="preserve"> PASSED</w:t>
      </w:r>
    </w:p>
    <w:p w14:paraId="06C1F7BD" w14:textId="6A86C416" w:rsidR="003F2B04" w:rsidRPr="003F2B04" w:rsidRDefault="003F2B04" w:rsidP="00B11234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Style w:val="Strong"/>
          <w:rFonts w:cs="Arial"/>
        </w:rPr>
        <w:t>Screenshot:</w:t>
      </w:r>
    </w:p>
    <w:p w14:paraId="4F1D6778" w14:textId="7DBC4DC8" w:rsidR="003F2B04" w:rsidRDefault="005761BB" w:rsidP="003F2B04">
      <w:pPr>
        <w:spacing w:before="100" w:beforeAutospacing="1" w:after="100" w:afterAutospacing="1" w:line="240" w:lineRule="auto"/>
        <w:rPr>
          <w:rFonts w:cs="Arial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3C00E6FF" wp14:editId="1A586009">
            <wp:extent cx="2164268" cy="662997"/>
            <wp:effectExtent l="0" t="0" r="762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Test_0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9294" w14:textId="335FCFBA" w:rsidR="003F2B04" w:rsidRDefault="00E03A22" w:rsidP="0080667B">
      <w:pPr>
        <w:spacing w:before="100" w:beforeAutospacing="1" w:after="100" w:afterAutospacing="1" w:line="240" w:lineRule="auto"/>
        <w:ind w:left="0"/>
        <w:rPr>
          <w:rFonts w:cs="Arial"/>
        </w:rPr>
      </w:pPr>
      <w:r>
        <w:rPr>
          <w:rFonts w:cs="Arial"/>
        </w:rPr>
        <w:pict w14:anchorId="674A95C0">
          <v:rect id="_x0000_i1033" style="width:0;height:1.5pt" o:hralign="center" o:hrstd="t" o:hr="t" fillcolor="#a0a0a0" stroked="f"/>
        </w:pict>
      </w:r>
    </w:p>
    <w:p w14:paraId="474942F7" w14:textId="77777777" w:rsidR="0080667B" w:rsidRPr="00B11234" w:rsidRDefault="0080667B" w:rsidP="003F2B04">
      <w:pPr>
        <w:spacing w:before="100" w:beforeAutospacing="1" w:after="100" w:afterAutospacing="1" w:line="240" w:lineRule="auto"/>
        <w:rPr>
          <w:rFonts w:cs="Arial"/>
        </w:rPr>
      </w:pPr>
    </w:p>
    <w:p w14:paraId="7739E554" w14:textId="30422B7C" w:rsidR="00B11234" w:rsidRPr="00B11234" w:rsidRDefault="005761BB" w:rsidP="00B11234">
      <w:pPr>
        <w:pStyle w:val="NormalWeb"/>
        <w:rPr>
          <w:rFonts w:ascii="Arial" w:hAnsi="Arial" w:cs="Arial"/>
        </w:rPr>
      </w:pPr>
      <w:r>
        <w:rPr>
          <w:rStyle w:val="Strong"/>
          <w:rFonts w:ascii="Arial" w:eastAsiaTheme="majorEastAsia" w:hAnsi="Arial" w:cs="Arial"/>
        </w:rPr>
        <w:t>Test</w:t>
      </w:r>
      <w:r w:rsidR="00B11234" w:rsidRPr="00B11234">
        <w:rPr>
          <w:rStyle w:val="Strong"/>
          <w:rFonts w:ascii="Arial" w:eastAsiaTheme="majorEastAsia" w:hAnsi="Arial" w:cs="Arial"/>
        </w:rPr>
        <w:t xml:space="preserve"> 2: Negative Hours</w:t>
      </w:r>
    </w:p>
    <w:p w14:paraId="031FB00B" w14:textId="77777777" w:rsidR="00B11234" w:rsidRPr="00B11234" w:rsidRDefault="00B11234" w:rsidP="00B112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Input:</w:t>
      </w:r>
      <w:r w:rsidRPr="00B11234">
        <w:rPr>
          <w:rFonts w:cs="Arial"/>
        </w:rPr>
        <w:t xml:space="preserve"> Hours = -5</w:t>
      </w:r>
    </w:p>
    <w:p w14:paraId="71B15874" w14:textId="77777777" w:rsidR="00B11234" w:rsidRPr="00B11234" w:rsidRDefault="00B11234" w:rsidP="00B112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Expected Output:</w:t>
      </w:r>
      <w:r w:rsidRPr="00B11234">
        <w:rPr>
          <w:rFonts w:cs="Arial"/>
        </w:rPr>
        <w:t xml:space="preserve"> Error message, prompt to re-enter</w:t>
      </w:r>
    </w:p>
    <w:p w14:paraId="3B9B5EC4" w14:textId="259EF9FC" w:rsidR="00B11234" w:rsidRPr="00B11234" w:rsidRDefault="00B11234" w:rsidP="00B112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Actual Output:</w:t>
      </w:r>
      <w:r w:rsidRPr="00B11234">
        <w:rPr>
          <w:rFonts w:cs="Arial"/>
        </w:rPr>
        <w:t xml:space="preserve"> "Error: I</w:t>
      </w:r>
      <w:r w:rsidR="003F2B04">
        <w:rPr>
          <w:rFonts w:cs="Arial"/>
        </w:rPr>
        <w:t>t</w:t>
      </w:r>
      <w:r w:rsidRPr="00B11234">
        <w:rPr>
          <w:rFonts w:cs="Arial"/>
        </w:rPr>
        <w:t xml:space="preserve"> can't be a negative number, chief."</w:t>
      </w:r>
    </w:p>
    <w:p w14:paraId="528F6316" w14:textId="2F73D628" w:rsidR="00B11234" w:rsidRDefault="00B11234" w:rsidP="00B112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Status:</w:t>
      </w:r>
      <w:r w:rsidRPr="00B11234">
        <w:rPr>
          <w:rFonts w:cs="Arial"/>
        </w:rPr>
        <w:t xml:space="preserve"> </w:t>
      </w:r>
      <w:r w:rsidRPr="00B11234">
        <w:rPr>
          <w:rFonts w:ascii="Segoe UI Symbol" w:hAnsi="Segoe UI Symbol" w:cs="Segoe UI Symbol"/>
        </w:rPr>
        <w:t>✓</w:t>
      </w:r>
      <w:r w:rsidRPr="00B11234">
        <w:rPr>
          <w:rFonts w:cs="Arial"/>
        </w:rPr>
        <w:t xml:space="preserve"> PASSED</w:t>
      </w:r>
    </w:p>
    <w:p w14:paraId="09EB8152" w14:textId="6C7C86FF" w:rsidR="003F2B04" w:rsidRDefault="003F2B04" w:rsidP="00B112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Arial"/>
        </w:rPr>
      </w:pPr>
      <w:r>
        <w:rPr>
          <w:rStyle w:val="Strong"/>
          <w:rFonts w:cs="Arial"/>
        </w:rPr>
        <w:t>Screenshot:</w:t>
      </w:r>
    </w:p>
    <w:p w14:paraId="0053CB38" w14:textId="197680B7" w:rsidR="003F2B04" w:rsidRDefault="0080667B" w:rsidP="003F2B04">
      <w:pPr>
        <w:spacing w:before="100" w:beforeAutospacing="1" w:after="100" w:afterAutospacing="1" w:line="240" w:lineRule="auto"/>
        <w:rPr>
          <w:rFonts w:cs="Arial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7234B469" wp14:editId="7A5D654A">
            <wp:extent cx="4153260" cy="107451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Test_0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14D1" w14:textId="6474DA49" w:rsidR="0080667B" w:rsidRDefault="00E03A22" w:rsidP="0080667B">
      <w:pPr>
        <w:spacing w:before="100" w:beforeAutospacing="1" w:after="100" w:afterAutospacing="1" w:line="240" w:lineRule="auto"/>
        <w:ind w:left="0"/>
        <w:rPr>
          <w:rFonts w:cs="Arial"/>
        </w:rPr>
      </w:pPr>
      <w:r>
        <w:rPr>
          <w:rFonts w:cs="Arial"/>
        </w:rPr>
        <w:pict w14:anchorId="00374C40">
          <v:rect id="_x0000_i1034" style="width:0;height:1.5pt" o:hralign="center" o:hrstd="t" o:hr="t" fillcolor="#a0a0a0" stroked="f"/>
        </w:pict>
      </w:r>
    </w:p>
    <w:p w14:paraId="3439DA82" w14:textId="269D34F6" w:rsidR="0080667B" w:rsidRDefault="0080667B" w:rsidP="003F2B04">
      <w:pPr>
        <w:spacing w:before="100" w:beforeAutospacing="1" w:after="100" w:afterAutospacing="1" w:line="240" w:lineRule="auto"/>
        <w:rPr>
          <w:rFonts w:cs="Arial"/>
        </w:rPr>
      </w:pPr>
    </w:p>
    <w:p w14:paraId="78058998" w14:textId="0AB6773E" w:rsidR="0080667B" w:rsidRDefault="0080667B" w:rsidP="003F2B04">
      <w:pPr>
        <w:spacing w:before="100" w:beforeAutospacing="1" w:after="100" w:afterAutospacing="1" w:line="240" w:lineRule="auto"/>
        <w:rPr>
          <w:rFonts w:cs="Arial"/>
        </w:rPr>
      </w:pPr>
    </w:p>
    <w:p w14:paraId="150939C0" w14:textId="34D9E4D5" w:rsidR="0080667B" w:rsidRDefault="0080667B" w:rsidP="003F2B04">
      <w:pPr>
        <w:spacing w:before="100" w:beforeAutospacing="1" w:after="100" w:afterAutospacing="1" w:line="240" w:lineRule="auto"/>
        <w:rPr>
          <w:rFonts w:cs="Arial"/>
        </w:rPr>
      </w:pPr>
    </w:p>
    <w:p w14:paraId="262C9446" w14:textId="6B04D3F5" w:rsidR="0080667B" w:rsidRDefault="0080667B" w:rsidP="003F2B04">
      <w:pPr>
        <w:spacing w:before="100" w:beforeAutospacing="1" w:after="100" w:afterAutospacing="1" w:line="240" w:lineRule="auto"/>
        <w:rPr>
          <w:rFonts w:cs="Arial"/>
        </w:rPr>
      </w:pPr>
    </w:p>
    <w:p w14:paraId="33443BF7" w14:textId="15778B04" w:rsidR="0080667B" w:rsidRDefault="0080667B" w:rsidP="003F2B04">
      <w:pPr>
        <w:spacing w:before="100" w:beforeAutospacing="1" w:after="100" w:afterAutospacing="1" w:line="240" w:lineRule="auto"/>
        <w:rPr>
          <w:rFonts w:cs="Arial"/>
        </w:rPr>
      </w:pPr>
    </w:p>
    <w:p w14:paraId="261CC856" w14:textId="0011AE07" w:rsidR="0080667B" w:rsidRDefault="0080667B" w:rsidP="003F2B04">
      <w:pPr>
        <w:spacing w:before="100" w:beforeAutospacing="1" w:after="100" w:afterAutospacing="1" w:line="240" w:lineRule="auto"/>
        <w:rPr>
          <w:rFonts w:cs="Arial"/>
        </w:rPr>
      </w:pPr>
    </w:p>
    <w:p w14:paraId="414DE3A9" w14:textId="77777777" w:rsidR="0080667B" w:rsidRPr="00B11234" w:rsidRDefault="0080667B" w:rsidP="003F2B04">
      <w:pPr>
        <w:spacing w:before="100" w:beforeAutospacing="1" w:after="100" w:afterAutospacing="1" w:line="240" w:lineRule="auto"/>
        <w:rPr>
          <w:rFonts w:cs="Arial"/>
        </w:rPr>
      </w:pPr>
    </w:p>
    <w:p w14:paraId="61D933AF" w14:textId="5530195A" w:rsidR="00B11234" w:rsidRPr="00B11234" w:rsidRDefault="005761BB" w:rsidP="00B11234">
      <w:pPr>
        <w:pStyle w:val="NormalWeb"/>
        <w:rPr>
          <w:rFonts w:ascii="Arial" w:hAnsi="Arial" w:cs="Arial"/>
        </w:rPr>
      </w:pPr>
      <w:r>
        <w:rPr>
          <w:rStyle w:val="Strong"/>
          <w:rFonts w:ascii="Arial" w:eastAsiaTheme="majorEastAsia" w:hAnsi="Arial" w:cs="Arial"/>
        </w:rPr>
        <w:t xml:space="preserve">Test </w:t>
      </w:r>
      <w:r w:rsidR="00B11234" w:rsidRPr="00B11234">
        <w:rPr>
          <w:rStyle w:val="Strong"/>
          <w:rFonts w:ascii="Arial" w:eastAsiaTheme="majorEastAsia" w:hAnsi="Arial" w:cs="Arial"/>
        </w:rPr>
        <w:t>3: Non-numeric Input (Letters)</w:t>
      </w:r>
    </w:p>
    <w:p w14:paraId="64A0A19B" w14:textId="77777777" w:rsidR="00B11234" w:rsidRPr="00B11234" w:rsidRDefault="00B11234" w:rsidP="00B112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Input:</w:t>
      </w:r>
      <w:r w:rsidRPr="00B11234">
        <w:rPr>
          <w:rFonts w:cs="Arial"/>
        </w:rPr>
        <w:t xml:space="preserve"> Hours = "abc"</w:t>
      </w:r>
    </w:p>
    <w:p w14:paraId="016499C5" w14:textId="77777777" w:rsidR="00B11234" w:rsidRPr="00B11234" w:rsidRDefault="00B11234" w:rsidP="00B112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Expected Output:</w:t>
      </w:r>
      <w:r w:rsidRPr="00B11234">
        <w:rPr>
          <w:rFonts w:cs="Arial"/>
        </w:rPr>
        <w:t xml:space="preserve"> Error message, prompt to re-enter</w:t>
      </w:r>
    </w:p>
    <w:p w14:paraId="0B6BC19C" w14:textId="77777777" w:rsidR="00B11234" w:rsidRPr="00B11234" w:rsidRDefault="00B11234" w:rsidP="00B112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Actual Output:</w:t>
      </w:r>
      <w:r w:rsidRPr="00B11234">
        <w:rPr>
          <w:rFonts w:cs="Arial"/>
        </w:rPr>
        <w:t xml:space="preserve"> "Error: Try a number this time, buddy."</w:t>
      </w:r>
    </w:p>
    <w:p w14:paraId="3FEF2323" w14:textId="51B90377" w:rsidR="00B11234" w:rsidRDefault="00B11234" w:rsidP="00B112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Status:</w:t>
      </w:r>
      <w:r w:rsidRPr="00B11234">
        <w:rPr>
          <w:rFonts w:cs="Arial"/>
        </w:rPr>
        <w:t xml:space="preserve"> </w:t>
      </w:r>
      <w:r w:rsidRPr="00B11234">
        <w:rPr>
          <w:rFonts w:ascii="Segoe UI Symbol" w:hAnsi="Segoe UI Symbol" w:cs="Segoe UI Symbol"/>
        </w:rPr>
        <w:t>✓</w:t>
      </w:r>
      <w:r w:rsidRPr="00B11234">
        <w:rPr>
          <w:rFonts w:cs="Arial"/>
        </w:rPr>
        <w:t xml:space="preserve"> PASSED</w:t>
      </w:r>
    </w:p>
    <w:p w14:paraId="41C6E012" w14:textId="39579255" w:rsidR="003F2B04" w:rsidRDefault="003F2B04" w:rsidP="00B112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Arial"/>
        </w:rPr>
      </w:pPr>
      <w:r>
        <w:rPr>
          <w:rStyle w:val="Strong"/>
          <w:rFonts w:cs="Arial"/>
        </w:rPr>
        <w:t>Screenshot:</w:t>
      </w:r>
    </w:p>
    <w:p w14:paraId="6F958B83" w14:textId="55D5F964" w:rsidR="003F2B04" w:rsidRDefault="0080667B" w:rsidP="003F2B04">
      <w:pPr>
        <w:spacing w:before="100" w:beforeAutospacing="1" w:after="100" w:afterAutospacing="1" w:line="240" w:lineRule="auto"/>
        <w:rPr>
          <w:rFonts w:cs="Arial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0CCD4746" wp14:editId="29177620">
            <wp:extent cx="3490262" cy="1082134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Test_0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1B5A" w14:textId="57F20580" w:rsidR="003F2B04" w:rsidRPr="00B11234" w:rsidRDefault="00E03A22" w:rsidP="0080667B">
      <w:pPr>
        <w:spacing w:before="100" w:beforeAutospacing="1" w:after="100" w:afterAutospacing="1" w:line="240" w:lineRule="auto"/>
        <w:ind w:left="0"/>
        <w:rPr>
          <w:rFonts w:cs="Arial"/>
        </w:rPr>
      </w:pPr>
      <w:r>
        <w:rPr>
          <w:rFonts w:cs="Arial"/>
        </w:rPr>
        <w:pict w14:anchorId="7B14619F">
          <v:rect id="_x0000_i1035" style="width:0;height:1.5pt" o:hralign="center" o:hrstd="t" o:hr="t" fillcolor="#a0a0a0" stroked="f"/>
        </w:pict>
      </w:r>
    </w:p>
    <w:p w14:paraId="5423D429" w14:textId="77777777" w:rsidR="00B11234" w:rsidRPr="00B11234" w:rsidRDefault="00B11234" w:rsidP="00B11234">
      <w:pPr>
        <w:pStyle w:val="NormalWeb"/>
        <w:rPr>
          <w:rFonts w:ascii="Arial" w:hAnsi="Arial" w:cs="Arial"/>
        </w:rPr>
      </w:pPr>
      <w:r w:rsidRPr="00B11234">
        <w:rPr>
          <w:rStyle w:val="Strong"/>
          <w:rFonts w:ascii="Arial" w:eastAsiaTheme="majorEastAsia" w:hAnsi="Arial" w:cs="Arial"/>
        </w:rPr>
        <w:t>Test Case 4: Decimal Values</w:t>
      </w:r>
    </w:p>
    <w:p w14:paraId="7D8F1457" w14:textId="77777777" w:rsidR="00B11234" w:rsidRPr="00B11234" w:rsidRDefault="00B11234" w:rsidP="00B112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Input:</w:t>
      </w:r>
      <w:r w:rsidRPr="00B11234">
        <w:rPr>
          <w:rFonts w:cs="Arial"/>
        </w:rPr>
        <w:t xml:space="preserve"> Hours = 37.5, Rate = 18.75</w:t>
      </w:r>
    </w:p>
    <w:p w14:paraId="750C3993" w14:textId="6A2F6E9D" w:rsidR="00B11234" w:rsidRPr="00B11234" w:rsidRDefault="00B11234" w:rsidP="00B112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Expected Output:</w:t>
      </w:r>
      <w:r w:rsidR="005761BB">
        <w:rPr>
          <w:rFonts w:cs="Arial"/>
        </w:rPr>
        <w:t xml:space="preserve"> Total Pay is: $703.12</w:t>
      </w:r>
    </w:p>
    <w:p w14:paraId="7109B2DC" w14:textId="034713B6" w:rsidR="00B11234" w:rsidRPr="00B11234" w:rsidRDefault="00B11234" w:rsidP="00B112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Actual Output:</w:t>
      </w:r>
      <w:r w:rsidR="005761BB">
        <w:rPr>
          <w:rFonts w:cs="Arial"/>
        </w:rPr>
        <w:t xml:space="preserve"> Total Pay is: $703.12</w:t>
      </w:r>
    </w:p>
    <w:p w14:paraId="1C1FA8DF" w14:textId="4574EA69" w:rsidR="00B11234" w:rsidRDefault="00B11234" w:rsidP="00B112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Arial"/>
        </w:rPr>
      </w:pPr>
      <w:r w:rsidRPr="00B11234">
        <w:rPr>
          <w:rStyle w:val="Strong"/>
          <w:rFonts w:cs="Arial"/>
        </w:rPr>
        <w:t>Status:</w:t>
      </w:r>
      <w:r w:rsidRPr="00B11234">
        <w:rPr>
          <w:rFonts w:cs="Arial"/>
        </w:rPr>
        <w:t xml:space="preserve"> </w:t>
      </w:r>
      <w:r w:rsidRPr="00B11234">
        <w:rPr>
          <w:rFonts w:ascii="Segoe UI Symbol" w:hAnsi="Segoe UI Symbol" w:cs="Segoe UI Symbol"/>
        </w:rPr>
        <w:t>✓</w:t>
      </w:r>
      <w:r w:rsidRPr="00B11234">
        <w:rPr>
          <w:rFonts w:cs="Arial"/>
        </w:rPr>
        <w:t xml:space="preserve"> PASSED</w:t>
      </w:r>
    </w:p>
    <w:p w14:paraId="3151A77F" w14:textId="437F7E74" w:rsidR="003F2B04" w:rsidRPr="00064E06" w:rsidRDefault="003F2B04" w:rsidP="00B11234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trong"/>
          <w:rFonts w:cs="Arial"/>
          <w:b w:val="0"/>
          <w:bCs w:val="0"/>
        </w:rPr>
      </w:pPr>
      <w:r>
        <w:rPr>
          <w:rStyle w:val="Strong"/>
          <w:rFonts w:cs="Arial"/>
        </w:rPr>
        <w:t>Screenshot:</w:t>
      </w:r>
    </w:p>
    <w:p w14:paraId="0D22F4CC" w14:textId="2C3422F3" w:rsidR="00064E06" w:rsidRPr="00B11234" w:rsidRDefault="0080667B" w:rsidP="00064E06">
      <w:pPr>
        <w:spacing w:before="100" w:beforeAutospacing="1" w:after="100" w:afterAutospacing="1" w:line="240" w:lineRule="auto"/>
        <w:rPr>
          <w:rFonts w:cs="Arial"/>
        </w:rPr>
      </w:pPr>
      <w:r>
        <w:rPr>
          <w:rFonts w:cs="Arial"/>
          <w:noProof/>
          <w:lang w:val="en-AU" w:eastAsia="en-AU"/>
        </w:rPr>
        <w:drawing>
          <wp:inline distT="0" distB="0" distL="0" distR="0" wp14:anchorId="672D95CC" wp14:editId="237BB7E8">
            <wp:extent cx="2362405" cy="678239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Test_0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055C" w14:textId="635005AF" w:rsidR="00BB323E" w:rsidRPr="0080667B" w:rsidRDefault="00E03A22" w:rsidP="0080667B">
      <w:pPr>
        <w:spacing w:after="0"/>
        <w:ind w:left="0"/>
        <w:rPr>
          <w:rFonts w:cs="Arial"/>
        </w:rPr>
      </w:pPr>
      <w:r>
        <w:rPr>
          <w:rFonts w:cs="Arial"/>
        </w:rPr>
        <w:pict w14:anchorId="70C36FAE">
          <v:rect id="_x0000_i1036" style="width:0;height:1.5pt" o:hralign="center" o:hrstd="t" o:hr="t" fillcolor="#a0a0a0" stroked="f"/>
        </w:pict>
      </w:r>
    </w:p>
    <w:p w14:paraId="4F53F000" w14:textId="6FA209AC" w:rsidR="00417BE5" w:rsidRDefault="00BB323E">
      <w:pPr>
        <w:pStyle w:val="Heading1"/>
      </w:pPr>
      <w:bookmarkStart w:id="16" w:name="_Toc213345322"/>
      <w:r>
        <w:rPr>
          <w:rStyle w:val="Heading1Char"/>
        </w:rPr>
        <w:t>Conclusion:</w:t>
      </w:r>
      <w:bookmarkEnd w:id="16"/>
    </w:p>
    <w:p w14:paraId="15381386" w14:textId="5DD45AC2" w:rsidR="004069C6" w:rsidRPr="004069C6" w:rsidRDefault="004069C6" w:rsidP="004069C6">
      <w:p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4069C6">
        <w:rPr>
          <w:rFonts w:eastAsia="Times New Roman" w:cs="Arial"/>
          <w:color w:val="000000"/>
          <w:lang w:val="en-AU" w:eastAsia="en-AU"/>
        </w:rPr>
        <w:t xml:space="preserve">Completing this assessment has reinforced my understanding of structured programming, debugging, and user interface design. </w:t>
      </w:r>
      <w:r w:rsidR="00D4122A">
        <w:rPr>
          <w:rFonts w:eastAsia="Times New Roman" w:cs="Arial"/>
          <w:color w:val="000000"/>
          <w:lang w:val="en-AU" w:eastAsia="en-AU"/>
        </w:rPr>
        <w:t xml:space="preserve">It has been a very new </w:t>
      </w:r>
      <w:r w:rsidRPr="004069C6">
        <w:rPr>
          <w:rFonts w:eastAsia="Times New Roman" w:cs="Arial"/>
          <w:color w:val="000000"/>
          <w:lang w:val="en-AU" w:eastAsia="en-AU"/>
        </w:rPr>
        <w:t>experience</w:t>
      </w:r>
      <w:r w:rsidR="00D4122A">
        <w:rPr>
          <w:rFonts w:eastAsia="Times New Roman" w:cs="Arial"/>
          <w:color w:val="000000"/>
          <w:lang w:val="en-AU" w:eastAsia="en-AU"/>
        </w:rPr>
        <w:t xml:space="preserve"> for me to deal</w:t>
      </w:r>
      <w:r w:rsidRPr="004069C6">
        <w:rPr>
          <w:rFonts w:eastAsia="Times New Roman" w:cs="Arial"/>
          <w:color w:val="000000"/>
          <w:lang w:val="en-AU" w:eastAsia="en-AU"/>
        </w:rPr>
        <w:t xml:space="preserve"> with c</w:t>
      </w:r>
      <w:r w:rsidR="00D4122A">
        <w:rPr>
          <w:rFonts w:eastAsia="Times New Roman" w:cs="Arial"/>
          <w:color w:val="000000"/>
          <w:lang w:val="en-AU" w:eastAsia="en-AU"/>
        </w:rPr>
        <w:t>ore programming concepts like error handling, pseudo-code writing and creating/testing an entire web app (with python, html and css)</w:t>
      </w:r>
      <w:r w:rsidRPr="004069C6">
        <w:rPr>
          <w:rFonts w:eastAsia="Times New Roman" w:cs="Arial"/>
          <w:color w:val="000000"/>
          <w:lang w:val="en-AU" w:eastAsia="en-AU"/>
        </w:rPr>
        <w:t>. Overall, this project has strengthened my skills in writing professional</w:t>
      </w:r>
      <w:r w:rsidR="00A871DD">
        <w:rPr>
          <w:rFonts w:eastAsia="Times New Roman" w:cs="Arial"/>
          <w:color w:val="000000"/>
          <w:lang w:val="en-AU" w:eastAsia="en-AU"/>
        </w:rPr>
        <w:t xml:space="preserve"> looking</w:t>
      </w:r>
      <w:r w:rsidRPr="004069C6">
        <w:rPr>
          <w:rFonts w:eastAsia="Times New Roman" w:cs="Arial"/>
          <w:color w:val="000000"/>
          <w:lang w:val="en-AU" w:eastAsia="en-AU"/>
        </w:rPr>
        <w:t>, maintainable co</w:t>
      </w:r>
      <w:r w:rsidR="00D4122A">
        <w:rPr>
          <w:rFonts w:eastAsia="Times New Roman" w:cs="Arial"/>
          <w:color w:val="000000"/>
          <w:lang w:val="en-AU" w:eastAsia="en-AU"/>
        </w:rPr>
        <w:t xml:space="preserve">de and demonstrated how </w:t>
      </w:r>
      <w:r w:rsidR="00A871DD">
        <w:rPr>
          <w:rFonts w:eastAsia="Times New Roman" w:cs="Arial"/>
          <w:color w:val="000000"/>
          <w:lang w:val="en-AU" w:eastAsia="en-AU"/>
        </w:rPr>
        <w:t>patience</w:t>
      </w:r>
      <w:r w:rsidRPr="004069C6">
        <w:rPr>
          <w:rFonts w:eastAsia="Times New Roman" w:cs="Arial"/>
          <w:color w:val="000000"/>
          <w:lang w:val="en-AU" w:eastAsia="en-AU"/>
        </w:rPr>
        <w:t xml:space="preserve"> and testing are essential to successful software development.</w:t>
      </w:r>
    </w:p>
    <w:p w14:paraId="40B93C3B" w14:textId="20A87A36" w:rsidR="004C6B0F" w:rsidRDefault="004C6B0F" w:rsidP="004C6B0F">
      <w:pPr>
        <w:ind w:left="0"/>
      </w:pPr>
    </w:p>
    <w:p w14:paraId="4F53F003" w14:textId="5A799521" w:rsidR="00417BE5" w:rsidRDefault="00BB323E" w:rsidP="00290764">
      <w:pPr>
        <w:pStyle w:val="Heading1"/>
      </w:pPr>
      <w:bookmarkStart w:id="17" w:name="_Toc213345323"/>
      <w:r>
        <w:lastRenderedPageBreak/>
        <w:t>References:</w:t>
      </w:r>
      <w:bookmarkEnd w:id="17"/>
    </w:p>
    <w:p w14:paraId="354DE945" w14:textId="0BFD0835" w:rsidR="0080667B" w:rsidRPr="0080667B" w:rsidRDefault="0080667B" w:rsidP="0080667B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000000"/>
          <w:sz w:val="22"/>
          <w:szCs w:val="22"/>
        </w:rPr>
      </w:pPr>
      <w:r w:rsidRPr="0080667B">
        <w:rPr>
          <w:rFonts w:ascii="Arial" w:hAnsi="Arial" w:cs="Arial"/>
          <w:color w:val="000000"/>
          <w:sz w:val="22"/>
          <w:szCs w:val="22"/>
        </w:rPr>
        <w:t>W3Schools (2019). </w:t>
      </w:r>
      <w:r w:rsidRPr="0080667B">
        <w:rPr>
          <w:rFonts w:ascii="Arial" w:hAnsi="Arial" w:cs="Arial"/>
          <w:i/>
          <w:iCs/>
          <w:color w:val="000000"/>
          <w:sz w:val="22"/>
          <w:szCs w:val="22"/>
        </w:rPr>
        <w:t>Python Tutorial</w:t>
      </w:r>
      <w:r w:rsidRPr="0080667B">
        <w:rPr>
          <w:rFonts w:ascii="Arial" w:hAnsi="Arial" w:cs="Arial"/>
          <w:color w:val="000000"/>
          <w:sz w:val="22"/>
          <w:szCs w:val="22"/>
        </w:rPr>
        <w:t>. [</w:t>
      </w:r>
      <w:proofErr w:type="gramStart"/>
      <w:r w:rsidRPr="0080667B">
        <w:rPr>
          <w:rFonts w:ascii="Arial" w:hAnsi="Arial" w:cs="Arial"/>
          <w:color w:val="000000"/>
          <w:sz w:val="22"/>
          <w:szCs w:val="22"/>
        </w:rPr>
        <w:t>online</w:t>
      </w:r>
      <w:proofErr w:type="gramEnd"/>
      <w:r w:rsidRPr="0080667B">
        <w:rPr>
          <w:rFonts w:ascii="Arial" w:hAnsi="Arial" w:cs="Arial"/>
          <w:color w:val="000000"/>
          <w:sz w:val="22"/>
          <w:szCs w:val="22"/>
        </w:rPr>
        <w:t xml:space="preserve">] W3schools.com. Available at: </w:t>
      </w:r>
      <w:hyperlink r:id="rId28" w:history="1">
        <w:r w:rsidRPr="0080667B">
          <w:rPr>
            <w:rStyle w:val="Hyperlink"/>
            <w:rFonts w:ascii="Arial" w:hAnsi="Arial" w:cs="Arial"/>
            <w:sz w:val="22"/>
            <w:szCs w:val="22"/>
          </w:rPr>
          <w:t>https://www.w3schools.com/python/default.asp</w:t>
        </w:r>
      </w:hyperlink>
      <w:r w:rsidRPr="0080667B">
        <w:rPr>
          <w:rFonts w:ascii="Arial" w:hAnsi="Arial" w:cs="Arial"/>
          <w:color w:val="000000"/>
          <w:sz w:val="22"/>
          <w:szCs w:val="22"/>
        </w:rPr>
        <w:t xml:space="preserve">. </w:t>
      </w:r>
    </w:p>
    <w:p w14:paraId="08FABF6E" w14:textId="77777777" w:rsidR="0080667B" w:rsidRPr="0080667B" w:rsidRDefault="0080667B" w:rsidP="0080667B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80667B">
        <w:rPr>
          <w:rFonts w:ascii="Arial" w:hAnsi="Arial" w:cs="Arial"/>
          <w:color w:val="000000"/>
          <w:sz w:val="22"/>
          <w:szCs w:val="22"/>
        </w:rPr>
        <w:t>‌</w:t>
      </w:r>
    </w:p>
    <w:p w14:paraId="77143F00" w14:textId="1E116E8D" w:rsidR="0080667B" w:rsidRPr="0080667B" w:rsidRDefault="0080667B" w:rsidP="0080667B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000000"/>
          <w:sz w:val="22"/>
          <w:szCs w:val="22"/>
        </w:rPr>
      </w:pPr>
      <w:proofErr w:type="spellStart"/>
      <w:r w:rsidRPr="0080667B">
        <w:rPr>
          <w:rFonts w:ascii="Arial" w:hAnsi="Arial" w:cs="Arial"/>
          <w:color w:val="000000"/>
          <w:sz w:val="22"/>
          <w:szCs w:val="22"/>
        </w:rPr>
        <w:t>Metwalli</w:t>
      </w:r>
      <w:proofErr w:type="spellEnd"/>
      <w:r w:rsidRPr="0080667B">
        <w:rPr>
          <w:rFonts w:ascii="Arial" w:hAnsi="Arial" w:cs="Arial"/>
          <w:color w:val="000000"/>
          <w:sz w:val="22"/>
          <w:szCs w:val="22"/>
        </w:rPr>
        <w:t>, S. (2022). </w:t>
      </w:r>
      <w:r w:rsidRPr="0080667B">
        <w:rPr>
          <w:rFonts w:ascii="Arial" w:hAnsi="Arial" w:cs="Arial"/>
          <w:i/>
          <w:iCs/>
          <w:color w:val="000000"/>
          <w:sz w:val="22"/>
          <w:szCs w:val="22"/>
        </w:rPr>
        <w:t xml:space="preserve">Pseudocode: What It </w:t>
      </w:r>
      <w:proofErr w:type="gramStart"/>
      <w:r w:rsidRPr="0080667B">
        <w:rPr>
          <w:rFonts w:ascii="Arial" w:hAnsi="Arial" w:cs="Arial"/>
          <w:i/>
          <w:iCs/>
          <w:color w:val="000000"/>
          <w:sz w:val="22"/>
          <w:szCs w:val="22"/>
        </w:rPr>
        <w:t>Is</w:t>
      </w:r>
      <w:proofErr w:type="gramEnd"/>
      <w:r w:rsidRPr="0080667B">
        <w:rPr>
          <w:rFonts w:ascii="Arial" w:hAnsi="Arial" w:cs="Arial"/>
          <w:i/>
          <w:iCs/>
          <w:color w:val="000000"/>
          <w:sz w:val="22"/>
          <w:szCs w:val="22"/>
        </w:rPr>
        <w:t xml:space="preserve"> and How to Write It | Built In</w:t>
      </w:r>
      <w:r w:rsidRPr="0080667B">
        <w:rPr>
          <w:rFonts w:ascii="Arial" w:hAnsi="Arial" w:cs="Arial"/>
          <w:color w:val="000000"/>
          <w:sz w:val="22"/>
          <w:szCs w:val="22"/>
        </w:rPr>
        <w:t xml:space="preserve">. [online] builtin.com. Available at: </w:t>
      </w:r>
      <w:hyperlink r:id="rId29" w:history="1">
        <w:r w:rsidRPr="00E62F88">
          <w:rPr>
            <w:rStyle w:val="Hyperlink"/>
            <w:rFonts w:ascii="Arial" w:hAnsi="Arial" w:cs="Arial"/>
            <w:sz w:val="22"/>
            <w:szCs w:val="22"/>
          </w:rPr>
          <w:t>https://builtin.com/data-science/pseudocode</w:t>
        </w:r>
      </w:hyperlink>
      <w:r w:rsidRPr="0080667B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EC1CB26" w14:textId="77777777" w:rsidR="0080667B" w:rsidRPr="0080667B" w:rsidRDefault="0080667B" w:rsidP="0080667B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80667B">
        <w:rPr>
          <w:rFonts w:ascii="Arial" w:hAnsi="Arial" w:cs="Arial"/>
          <w:color w:val="000000"/>
          <w:sz w:val="22"/>
          <w:szCs w:val="22"/>
        </w:rPr>
        <w:t>‌</w:t>
      </w:r>
    </w:p>
    <w:p w14:paraId="0BFDB4B5" w14:textId="325E58D7" w:rsidR="0080667B" w:rsidRPr="0080667B" w:rsidRDefault="0080667B" w:rsidP="0080667B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000000"/>
          <w:sz w:val="22"/>
          <w:szCs w:val="22"/>
        </w:rPr>
      </w:pPr>
      <w:proofErr w:type="spellStart"/>
      <w:r w:rsidRPr="0080667B">
        <w:rPr>
          <w:rFonts w:ascii="Arial" w:hAnsi="Arial" w:cs="Arial"/>
          <w:color w:val="000000"/>
          <w:sz w:val="22"/>
          <w:szCs w:val="22"/>
        </w:rPr>
        <w:t>GeeksforGeeks</w:t>
      </w:r>
      <w:proofErr w:type="spellEnd"/>
      <w:r w:rsidRPr="0080667B">
        <w:rPr>
          <w:rFonts w:ascii="Arial" w:hAnsi="Arial" w:cs="Arial"/>
          <w:color w:val="000000"/>
          <w:sz w:val="22"/>
          <w:szCs w:val="22"/>
        </w:rPr>
        <w:t xml:space="preserve"> (2018). </w:t>
      </w:r>
      <w:r w:rsidRPr="0080667B">
        <w:rPr>
          <w:rFonts w:ascii="Arial" w:hAnsi="Arial" w:cs="Arial"/>
          <w:i/>
          <w:iCs/>
          <w:color w:val="000000"/>
          <w:sz w:val="22"/>
          <w:szCs w:val="22"/>
        </w:rPr>
        <w:t>How to write a Pseudo Code?</w:t>
      </w:r>
      <w:r w:rsidRPr="0080667B">
        <w:rPr>
          <w:rFonts w:ascii="Arial" w:hAnsi="Arial" w:cs="Arial"/>
          <w:color w:val="000000"/>
          <w:sz w:val="22"/>
          <w:szCs w:val="22"/>
        </w:rPr>
        <w:t> [</w:t>
      </w:r>
      <w:proofErr w:type="gramStart"/>
      <w:r w:rsidRPr="0080667B">
        <w:rPr>
          <w:rFonts w:ascii="Arial" w:hAnsi="Arial" w:cs="Arial"/>
          <w:color w:val="000000"/>
          <w:sz w:val="22"/>
          <w:szCs w:val="22"/>
        </w:rPr>
        <w:t>online</w:t>
      </w:r>
      <w:proofErr w:type="gramEnd"/>
      <w:r w:rsidRPr="0080667B">
        <w:rPr>
          <w:rFonts w:ascii="Arial" w:hAnsi="Arial" w:cs="Arial"/>
          <w:color w:val="000000"/>
          <w:sz w:val="22"/>
          <w:szCs w:val="22"/>
        </w:rPr>
        <w:t xml:space="preserve">] </w:t>
      </w:r>
      <w:proofErr w:type="spellStart"/>
      <w:r w:rsidRPr="0080667B">
        <w:rPr>
          <w:rFonts w:ascii="Arial" w:hAnsi="Arial" w:cs="Arial"/>
          <w:color w:val="000000"/>
          <w:sz w:val="22"/>
          <w:szCs w:val="22"/>
        </w:rPr>
        <w:t>GeeksforGeeks</w:t>
      </w:r>
      <w:proofErr w:type="spellEnd"/>
      <w:r w:rsidRPr="0080667B">
        <w:rPr>
          <w:rFonts w:ascii="Arial" w:hAnsi="Arial" w:cs="Arial"/>
          <w:color w:val="000000"/>
          <w:sz w:val="22"/>
          <w:szCs w:val="22"/>
        </w:rPr>
        <w:t xml:space="preserve">. Available at: </w:t>
      </w:r>
      <w:hyperlink r:id="rId30" w:history="1">
        <w:r w:rsidRPr="00E62F88">
          <w:rPr>
            <w:rStyle w:val="Hyperlink"/>
            <w:rFonts w:ascii="Arial" w:hAnsi="Arial" w:cs="Arial"/>
            <w:sz w:val="22"/>
            <w:szCs w:val="22"/>
          </w:rPr>
          <w:t>https://www.geeksforgeeks.org/dsa/how-to-write-a-pseudo-code/</w:t>
        </w:r>
      </w:hyperlink>
      <w:r w:rsidRPr="0080667B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1F0A2972" w14:textId="77777777" w:rsidR="0080667B" w:rsidRPr="0080667B" w:rsidRDefault="0080667B" w:rsidP="0080667B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80667B">
        <w:rPr>
          <w:rFonts w:ascii="Arial" w:hAnsi="Arial" w:cs="Arial"/>
          <w:color w:val="000000"/>
          <w:sz w:val="22"/>
          <w:szCs w:val="22"/>
        </w:rPr>
        <w:t>‌</w:t>
      </w:r>
    </w:p>
    <w:p w14:paraId="7EA3A189" w14:textId="549155E4" w:rsidR="0080667B" w:rsidRPr="0080667B" w:rsidRDefault="0080667B" w:rsidP="0080667B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000000"/>
          <w:sz w:val="22"/>
          <w:szCs w:val="22"/>
        </w:rPr>
      </w:pPr>
      <w:r w:rsidRPr="0080667B">
        <w:rPr>
          <w:rFonts w:ascii="Arial" w:hAnsi="Arial" w:cs="Arial"/>
          <w:color w:val="000000"/>
          <w:sz w:val="22"/>
          <w:szCs w:val="22"/>
        </w:rPr>
        <w:t>White, C. (2018). </w:t>
      </w:r>
      <w:r w:rsidRPr="0080667B">
        <w:rPr>
          <w:rFonts w:ascii="Arial" w:hAnsi="Arial" w:cs="Arial"/>
          <w:i/>
          <w:iCs/>
          <w:color w:val="000000"/>
          <w:sz w:val="22"/>
          <w:szCs w:val="22"/>
        </w:rPr>
        <w:t>Documenting Debugging Processes - Chris White - Medium</w:t>
      </w:r>
      <w:r w:rsidRPr="0080667B">
        <w:rPr>
          <w:rFonts w:ascii="Arial" w:hAnsi="Arial" w:cs="Arial"/>
          <w:color w:val="000000"/>
          <w:sz w:val="22"/>
          <w:szCs w:val="22"/>
        </w:rPr>
        <w:t>. [</w:t>
      </w:r>
      <w:proofErr w:type="gramStart"/>
      <w:r w:rsidRPr="0080667B">
        <w:rPr>
          <w:rFonts w:ascii="Arial" w:hAnsi="Arial" w:cs="Arial"/>
          <w:color w:val="000000"/>
          <w:sz w:val="22"/>
          <w:szCs w:val="22"/>
        </w:rPr>
        <w:t>online</w:t>
      </w:r>
      <w:proofErr w:type="gramEnd"/>
      <w:r w:rsidRPr="0080667B">
        <w:rPr>
          <w:rFonts w:ascii="Arial" w:hAnsi="Arial" w:cs="Arial"/>
          <w:color w:val="000000"/>
          <w:sz w:val="22"/>
          <w:szCs w:val="22"/>
        </w:rPr>
        <w:t xml:space="preserve">] Medium. Available at: </w:t>
      </w:r>
      <w:hyperlink r:id="rId31" w:history="1">
        <w:r w:rsidRPr="00E62F88">
          <w:rPr>
            <w:rStyle w:val="Hyperlink"/>
            <w:rFonts w:ascii="Arial" w:hAnsi="Arial" w:cs="Arial"/>
            <w:sz w:val="22"/>
            <w:szCs w:val="22"/>
          </w:rPr>
          <w:t>https://medium.com/@cwgem/documenting-debugging-processes-2707c46c5f8e</w:t>
        </w:r>
      </w:hyperlink>
      <w:r w:rsidRPr="0080667B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6679056B" w14:textId="77777777" w:rsidR="0080667B" w:rsidRPr="0080667B" w:rsidRDefault="0080667B" w:rsidP="0080667B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80667B">
        <w:rPr>
          <w:rFonts w:ascii="Arial" w:hAnsi="Arial" w:cs="Arial"/>
          <w:color w:val="000000"/>
          <w:sz w:val="22"/>
          <w:szCs w:val="22"/>
        </w:rPr>
        <w:t>‌</w:t>
      </w:r>
    </w:p>
    <w:p w14:paraId="65E916AC" w14:textId="282E23A3" w:rsidR="0080667B" w:rsidRPr="0080667B" w:rsidRDefault="0080667B" w:rsidP="0080667B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000000"/>
          <w:sz w:val="22"/>
          <w:szCs w:val="22"/>
        </w:rPr>
      </w:pPr>
      <w:r w:rsidRPr="0080667B">
        <w:rPr>
          <w:rFonts w:ascii="Arial" w:hAnsi="Arial" w:cs="Arial"/>
          <w:color w:val="000000"/>
          <w:sz w:val="22"/>
          <w:szCs w:val="22"/>
        </w:rPr>
        <w:t>Meegle.com. (2025). </w:t>
      </w:r>
      <w:r w:rsidRPr="0080667B">
        <w:rPr>
          <w:rFonts w:ascii="Arial" w:hAnsi="Arial" w:cs="Arial"/>
          <w:i/>
          <w:iCs/>
          <w:color w:val="000000"/>
          <w:sz w:val="22"/>
          <w:szCs w:val="22"/>
        </w:rPr>
        <w:t>Debugging Documentation</w:t>
      </w:r>
      <w:r w:rsidRPr="0080667B">
        <w:rPr>
          <w:rFonts w:ascii="Arial" w:hAnsi="Arial" w:cs="Arial"/>
          <w:color w:val="000000"/>
          <w:sz w:val="22"/>
          <w:szCs w:val="22"/>
        </w:rPr>
        <w:t>. [</w:t>
      </w:r>
      <w:proofErr w:type="gramStart"/>
      <w:r w:rsidRPr="0080667B">
        <w:rPr>
          <w:rFonts w:ascii="Arial" w:hAnsi="Arial" w:cs="Arial"/>
          <w:color w:val="000000"/>
          <w:sz w:val="22"/>
          <w:szCs w:val="22"/>
        </w:rPr>
        <w:t>online</w:t>
      </w:r>
      <w:proofErr w:type="gramEnd"/>
      <w:r w:rsidRPr="0080667B">
        <w:rPr>
          <w:rFonts w:ascii="Arial" w:hAnsi="Arial" w:cs="Arial"/>
          <w:color w:val="000000"/>
          <w:sz w:val="22"/>
          <w:szCs w:val="22"/>
        </w:rPr>
        <w:t xml:space="preserve">] Available at: </w:t>
      </w:r>
      <w:hyperlink r:id="rId32" w:history="1">
        <w:r w:rsidRPr="00E62F88">
          <w:rPr>
            <w:rStyle w:val="Hyperlink"/>
            <w:rFonts w:ascii="Arial" w:hAnsi="Arial" w:cs="Arial"/>
            <w:sz w:val="22"/>
            <w:szCs w:val="22"/>
          </w:rPr>
          <w:t>https://www.meegle.com/en_us/topics/debugging/debugging-documentation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80667B">
        <w:rPr>
          <w:rFonts w:ascii="Arial" w:hAnsi="Arial" w:cs="Arial"/>
          <w:color w:val="000000"/>
          <w:sz w:val="22"/>
          <w:szCs w:val="22"/>
        </w:rPr>
        <w:t>[Accessed 6 Nov. 2025].</w:t>
      </w:r>
    </w:p>
    <w:p w14:paraId="2FB26563" w14:textId="53C9F954" w:rsidR="00BD4758" w:rsidRPr="0080667B" w:rsidRDefault="00BD4758" w:rsidP="004C6B0F">
      <w:pPr>
        <w:ind w:left="0"/>
        <w:rPr>
          <w:rFonts w:cs="Arial"/>
        </w:rPr>
      </w:pPr>
      <w:r w:rsidRPr="0080667B">
        <w:rPr>
          <w:rFonts w:cs="Arial"/>
        </w:rPr>
        <w:t xml:space="preserve"> </w:t>
      </w:r>
    </w:p>
    <w:p w14:paraId="7E4C83CE" w14:textId="1553C706" w:rsidR="0080667B" w:rsidRPr="0080667B" w:rsidRDefault="0080667B" w:rsidP="0080667B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000000"/>
          <w:sz w:val="22"/>
          <w:szCs w:val="22"/>
        </w:rPr>
      </w:pPr>
      <w:proofErr w:type="spellStart"/>
      <w:r w:rsidRPr="0080667B">
        <w:rPr>
          <w:rFonts w:ascii="Arial" w:hAnsi="Arial" w:cs="Arial"/>
          <w:color w:val="000000"/>
          <w:sz w:val="22"/>
          <w:szCs w:val="22"/>
        </w:rPr>
        <w:t>Dyouri</w:t>
      </w:r>
      <w:proofErr w:type="spellEnd"/>
      <w:r w:rsidRPr="0080667B">
        <w:rPr>
          <w:rFonts w:ascii="Arial" w:hAnsi="Arial" w:cs="Arial"/>
          <w:color w:val="000000"/>
          <w:sz w:val="22"/>
          <w:szCs w:val="22"/>
        </w:rPr>
        <w:t>, A. (2020). </w:t>
      </w:r>
      <w:r w:rsidRPr="0080667B">
        <w:rPr>
          <w:rFonts w:ascii="Arial" w:hAnsi="Arial" w:cs="Arial"/>
          <w:i/>
          <w:iCs/>
          <w:color w:val="000000"/>
          <w:sz w:val="22"/>
          <w:szCs w:val="22"/>
        </w:rPr>
        <w:t xml:space="preserve">How </w:t>
      </w:r>
      <w:proofErr w:type="gramStart"/>
      <w:r w:rsidRPr="0080667B">
        <w:rPr>
          <w:rFonts w:ascii="Arial" w:hAnsi="Arial" w:cs="Arial"/>
          <w:i/>
          <w:iCs/>
          <w:color w:val="000000"/>
          <w:sz w:val="22"/>
          <w:szCs w:val="22"/>
        </w:rPr>
        <w:t>To</w:t>
      </w:r>
      <w:proofErr w:type="gramEnd"/>
      <w:r w:rsidRPr="0080667B">
        <w:rPr>
          <w:rFonts w:ascii="Arial" w:hAnsi="Arial" w:cs="Arial"/>
          <w:i/>
          <w:iCs/>
          <w:color w:val="000000"/>
          <w:sz w:val="22"/>
          <w:szCs w:val="22"/>
        </w:rPr>
        <w:t xml:space="preserve"> Make a Web Application Using Flask in Python 3</w:t>
      </w:r>
      <w:r w:rsidRPr="0080667B">
        <w:rPr>
          <w:rFonts w:ascii="Arial" w:hAnsi="Arial" w:cs="Arial"/>
          <w:color w:val="000000"/>
          <w:sz w:val="22"/>
          <w:szCs w:val="22"/>
        </w:rPr>
        <w:t>. [</w:t>
      </w:r>
      <w:proofErr w:type="gramStart"/>
      <w:r w:rsidRPr="0080667B">
        <w:rPr>
          <w:rFonts w:ascii="Arial" w:hAnsi="Arial" w:cs="Arial"/>
          <w:color w:val="000000"/>
          <w:sz w:val="22"/>
          <w:szCs w:val="22"/>
        </w:rPr>
        <w:t>online</w:t>
      </w:r>
      <w:proofErr w:type="gramEnd"/>
      <w:r w:rsidRPr="0080667B">
        <w:rPr>
          <w:rFonts w:ascii="Arial" w:hAnsi="Arial" w:cs="Arial"/>
          <w:color w:val="000000"/>
          <w:sz w:val="22"/>
          <w:szCs w:val="22"/>
        </w:rPr>
        <w:t xml:space="preserve">] </w:t>
      </w:r>
      <w:proofErr w:type="spellStart"/>
      <w:r w:rsidRPr="0080667B">
        <w:rPr>
          <w:rFonts w:ascii="Arial" w:hAnsi="Arial" w:cs="Arial"/>
          <w:color w:val="000000"/>
          <w:sz w:val="22"/>
          <w:szCs w:val="22"/>
        </w:rPr>
        <w:t>DigitalOcean</w:t>
      </w:r>
      <w:proofErr w:type="spellEnd"/>
      <w:r w:rsidRPr="0080667B">
        <w:rPr>
          <w:rFonts w:ascii="Arial" w:hAnsi="Arial" w:cs="Arial"/>
          <w:color w:val="000000"/>
          <w:sz w:val="22"/>
          <w:szCs w:val="22"/>
        </w:rPr>
        <w:t xml:space="preserve">. Available at: </w:t>
      </w:r>
      <w:hyperlink r:id="rId33" w:history="1">
        <w:r w:rsidRPr="00E62F88">
          <w:rPr>
            <w:rStyle w:val="Hyperlink"/>
            <w:rFonts w:ascii="Arial" w:hAnsi="Arial" w:cs="Arial"/>
            <w:sz w:val="22"/>
            <w:szCs w:val="22"/>
          </w:rPr>
          <w:t>https://www.digitalocean.com/community/tutorials/how-to-make-a-web-application-using-flask-in-python-3</w:t>
        </w:r>
      </w:hyperlink>
      <w:r w:rsidRPr="0080667B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8696075" w14:textId="77777777" w:rsidR="0080667B" w:rsidRPr="0080667B" w:rsidRDefault="0080667B" w:rsidP="0080667B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80667B">
        <w:rPr>
          <w:rFonts w:ascii="Arial" w:hAnsi="Arial" w:cs="Arial"/>
          <w:color w:val="000000"/>
          <w:sz w:val="22"/>
          <w:szCs w:val="22"/>
        </w:rPr>
        <w:t>‌</w:t>
      </w:r>
    </w:p>
    <w:p w14:paraId="447D8829" w14:textId="00A74CBC" w:rsidR="0080667B" w:rsidRPr="0080667B" w:rsidRDefault="0080667B" w:rsidP="0080667B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000000"/>
          <w:sz w:val="22"/>
          <w:szCs w:val="22"/>
        </w:rPr>
      </w:pPr>
      <w:r w:rsidRPr="0080667B">
        <w:rPr>
          <w:rFonts w:ascii="Arial" w:hAnsi="Arial" w:cs="Arial"/>
          <w:color w:val="000000"/>
          <w:sz w:val="22"/>
          <w:szCs w:val="22"/>
        </w:rPr>
        <w:t>Indeed Career Guide. (2024). </w:t>
      </w:r>
      <w:r w:rsidRPr="0080667B">
        <w:rPr>
          <w:rFonts w:ascii="Arial" w:hAnsi="Arial" w:cs="Arial"/>
          <w:i/>
          <w:iCs/>
          <w:color w:val="000000"/>
          <w:sz w:val="22"/>
          <w:szCs w:val="22"/>
        </w:rPr>
        <w:t>What Is an ALE Formula? (And How To Use It)</w:t>
      </w:r>
      <w:r w:rsidRPr="0080667B">
        <w:rPr>
          <w:rFonts w:ascii="Arial" w:hAnsi="Arial" w:cs="Arial"/>
          <w:color w:val="000000"/>
          <w:sz w:val="22"/>
          <w:szCs w:val="22"/>
        </w:rPr>
        <w:t>. [</w:t>
      </w:r>
      <w:proofErr w:type="gramStart"/>
      <w:r w:rsidRPr="0080667B">
        <w:rPr>
          <w:rFonts w:ascii="Arial" w:hAnsi="Arial" w:cs="Arial"/>
          <w:color w:val="000000"/>
          <w:sz w:val="22"/>
          <w:szCs w:val="22"/>
        </w:rPr>
        <w:t>online</w:t>
      </w:r>
      <w:proofErr w:type="gramEnd"/>
      <w:r w:rsidRPr="0080667B">
        <w:rPr>
          <w:rFonts w:ascii="Arial" w:hAnsi="Arial" w:cs="Arial"/>
          <w:color w:val="000000"/>
          <w:sz w:val="22"/>
          <w:szCs w:val="22"/>
        </w:rPr>
        <w:t xml:space="preserve">] Available at: </w:t>
      </w:r>
      <w:hyperlink r:id="rId34" w:history="1">
        <w:r w:rsidRPr="00E62F88">
          <w:rPr>
            <w:rStyle w:val="Hyperlink"/>
            <w:rFonts w:ascii="Arial" w:hAnsi="Arial" w:cs="Arial"/>
            <w:sz w:val="22"/>
            <w:szCs w:val="22"/>
          </w:rPr>
          <w:t>https://www.indeed.com/career-advice/career-development/ale-formula</w:t>
        </w:r>
      </w:hyperlink>
      <w:r w:rsidRPr="0080667B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1EDD5BB9" w14:textId="77777777" w:rsidR="0080667B" w:rsidRPr="0080667B" w:rsidRDefault="0080667B" w:rsidP="0080667B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80667B">
        <w:rPr>
          <w:rFonts w:ascii="Arial" w:hAnsi="Arial" w:cs="Arial"/>
          <w:color w:val="000000"/>
          <w:sz w:val="22"/>
          <w:szCs w:val="22"/>
        </w:rPr>
        <w:t>‌</w:t>
      </w:r>
    </w:p>
    <w:p w14:paraId="4BF9E846" w14:textId="3DBA0907" w:rsidR="0080667B" w:rsidRPr="0080667B" w:rsidRDefault="0080667B" w:rsidP="0080667B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000000"/>
          <w:sz w:val="22"/>
          <w:szCs w:val="22"/>
        </w:rPr>
      </w:pPr>
      <w:r w:rsidRPr="0080667B">
        <w:rPr>
          <w:rFonts w:ascii="Arial" w:hAnsi="Arial" w:cs="Arial"/>
          <w:color w:val="000000"/>
          <w:sz w:val="22"/>
          <w:szCs w:val="22"/>
        </w:rPr>
        <w:lastRenderedPageBreak/>
        <w:t>W3Schools (2022). </w:t>
      </w:r>
      <w:r w:rsidRPr="0080667B">
        <w:rPr>
          <w:rFonts w:ascii="Arial" w:hAnsi="Arial" w:cs="Arial"/>
          <w:i/>
          <w:iCs/>
          <w:color w:val="000000"/>
          <w:sz w:val="22"/>
          <w:szCs w:val="22"/>
        </w:rPr>
        <w:t>CSS Tutorial</w:t>
      </w:r>
      <w:r w:rsidRPr="0080667B">
        <w:rPr>
          <w:rFonts w:ascii="Arial" w:hAnsi="Arial" w:cs="Arial"/>
          <w:color w:val="000000"/>
          <w:sz w:val="22"/>
          <w:szCs w:val="22"/>
        </w:rPr>
        <w:t>. [</w:t>
      </w:r>
      <w:proofErr w:type="gramStart"/>
      <w:r w:rsidRPr="0080667B">
        <w:rPr>
          <w:rFonts w:ascii="Arial" w:hAnsi="Arial" w:cs="Arial"/>
          <w:color w:val="000000"/>
          <w:sz w:val="22"/>
          <w:szCs w:val="22"/>
        </w:rPr>
        <w:t>online</w:t>
      </w:r>
      <w:proofErr w:type="gramEnd"/>
      <w:r w:rsidRPr="0080667B">
        <w:rPr>
          <w:rFonts w:ascii="Arial" w:hAnsi="Arial" w:cs="Arial"/>
          <w:color w:val="000000"/>
          <w:sz w:val="22"/>
          <w:szCs w:val="22"/>
        </w:rPr>
        <w:t xml:space="preserve">] W3schools.com. Available at: </w:t>
      </w:r>
      <w:hyperlink r:id="rId35" w:history="1">
        <w:r w:rsidRPr="00E62F88">
          <w:rPr>
            <w:rStyle w:val="Hyperlink"/>
            <w:rFonts w:ascii="Arial" w:hAnsi="Arial" w:cs="Arial"/>
            <w:sz w:val="22"/>
            <w:szCs w:val="22"/>
          </w:rPr>
          <w:t>https://www.w3schools.com/css/default.asp</w:t>
        </w:r>
      </w:hyperlink>
      <w:r w:rsidRPr="0080667B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4D50B2F0" w14:textId="77777777" w:rsidR="0080667B" w:rsidRPr="0080667B" w:rsidRDefault="0080667B" w:rsidP="0080667B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80667B">
        <w:rPr>
          <w:rFonts w:ascii="Arial" w:hAnsi="Arial" w:cs="Arial"/>
          <w:color w:val="000000"/>
          <w:sz w:val="22"/>
          <w:szCs w:val="22"/>
        </w:rPr>
        <w:t>‌</w:t>
      </w:r>
    </w:p>
    <w:p w14:paraId="0574E4A7" w14:textId="75A44A97" w:rsidR="0080667B" w:rsidRPr="0080667B" w:rsidRDefault="0080667B" w:rsidP="0080667B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000000"/>
          <w:sz w:val="22"/>
          <w:szCs w:val="22"/>
        </w:rPr>
      </w:pPr>
      <w:r w:rsidRPr="0080667B">
        <w:rPr>
          <w:rFonts w:ascii="Arial" w:hAnsi="Arial" w:cs="Arial"/>
          <w:color w:val="000000"/>
          <w:sz w:val="22"/>
          <w:szCs w:val="22"/>
        </w:rPr>
        <w:t>W3Schools (2022). </w:t>
      </w:r>
      <w:r w:rsidRPr="0080667B">
        <w:rPr>
          <w:rFonts w:ascii="Arial" w:hAnsi="Arial" w:cs="Arial"/>
          <w:i/>
          <w:iCs/>
          <w:color w:val="000000"/>
          <w:sz w:val="22"/>
          <w:szCs w:val="22"/>
        </w:rPr>
        <w:t>HTML Tutorial</w:t>
      </w:r>
      <w:r w:rsidRPr="0080667B">
        <w:rPr>
          <w:rFonts w:ascii="Arial" w:hAnsi="Arial" w:cs="Arial"/>
          <w:color w:val="000000"/>
          <w:sz w:val="22"/>
          <w:szCs w:val="22"/>
        </w:rPr>
        <w:t>. [</w:t>
      </w:r>
      <w:proofErr w:type="gramStart"/>
      <w:r w:rsidRPr="0080667B">
        <w:rPr>
          <w:rFonts w:ascii="Arial" w:hAnsi="Arial" w:cs="Arial"/>
          <w:color w:val="000000"/>
          <w:sz w:val="22"/>
          <w:szCs w:val="22"/>
        </w:rPr>
        <w:t>online</w:t>
      </w:r>
      <w:proofErr w:type="gramEnd"/>
      <w:r w:rsidRPr="0080667B">
        <w:rPr>
          <w:rFonts w:ascii="Arial" w:hAnsi="Arial" w:cs="Arial"/>
          <w:color w:val="000000"/>
          <w:sz w:val="22"/>
          <w:szCs w:val="22"/>
        </w:rPr>
        <w:t xml:space="preserve">] W3schools.com. Available at: </w:t>
      </w:r>
      <w:hyperlink r:id="rId36" w:history="1">
        <w:r w:rsidRPr="00E62F88">
          <w:rPr>
            <w:rStyle w:val="Hyperlink"/>
            <w:rFonts w:ascii="Arial" w:hAnsi="Arial" w:cs="Arial"/>
            <w:sz w:val="22"/>
            <w:szCs w:val="22"/>
          </w:rPr>
          <w:t>https://www.w3schools.com/html/default.asp</w:t>
        </w:r>
      </w:hyperlink>
      <w:r w:rsidRPr="0080667B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6595E86A" w14:textId="560A38C1" w:rsidR="00B72E2F" w:rsidRPr="0080667B" w:rsidRDefault="0080667B" w:rsidP="0080667B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80667B">
        <w:rPr>
          <w:rFonts w:ascii="Arial" w:hAnsi="Arial" w:cs="Arial"/>
          <w:color w:val="000000"/>
          <w:sz w:val="22"/>
          <w:szCs w:val="22"/>
        </w:rPr>
        <w:t>‌</w:t>
      </w:r>
    </w:p>
    <w:sectPr w:rsidR="00B72E2F" w:rsidRPr="0080667B">
      <w:footerReference w:type="default" r:id="rId37"/>
      <w:footerReference w:type="first" r:id="rId3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D59404" w14:textId="77777777" w:rsidR="00E03A22" w:rsidRDefault="00E03A22">
      <w:pPr>
        <w:spacing w:after="0" w:line="240" w:lineRule="auto"/>
      </w:pPr>
      <w:r>
        <w:separator/>
      </w:r>
    </w:p>
  </w:endnote>
  <w:endnote w:type="continuationSeparator" w:id="0">
    <w:p w14:paraId="388B413D" w14:textId="77777777" w:rsidR="00E03A22" w:rsidRDefault="00E03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53F016" w14:textId="77777777" w:rsidR="008714C6" w:rsidRDefault="00E03A22">
    <w:pPr>
      <w:pStyle w:val="Footer"/>
    </w:pPr>
    <w:sdt>
      <w:sdtPr>
        <w:id w:val="2139765491"/>
        <w:placeholder>
          <w:docPart w:val="08DAE40C9ACB463392B67443E28CDD8B"/>
        </w:placeholder>
        <w:temporary/>
        <w:showingPlcHdr/>
        <w15:appearance w15:val="hidden"/>
      </w:sdtPr>
      <w:sdtEndPr/>
      <w:sdtContent>
        <w:r w:rsidR="008714C6">
          <w:t>[Type here]</w:t>
        </w:r>
      </w:sdtContent>
    </w:sdt>
    <w:r w:rsidR="008714C6">
      <w:ptab w:relativeTo="margin" w:alignment="center" w:leader="none"/>
    </w:r>
    <w:sdt>
      <w:sdtPr>
        <w:id w:val="-747110299"/>
        <w:placeholder>
          <w:docPart w:val="08DAE40C9ACB463392B67443E28CDD8B"/>
        </w:placeholder>
        <w:temporary/>
        <w:showingPlcHdr/>
        <w15:appearance w15:val="hidden"/>
      </w:sdtPr>
      <w:sdtEndPr/>
      <w:sdtContent>
        <w:r w:rsidR="008714C6">
          <w:t>[Type here]</w:t>
        </w:r>
      </w:sdtContent>
    </w:sdt>
    <w:r w:rsidR="008714C6">
      <w:ptab w:relativeTo="margin" w:alignment="right" w:leader="none"/>
    </w:r>
    <w:sdt>
      <w:sdtPr>
        <w:id w:val="1832874115"/>
        <w:placeholder>
          <w:docPart w:val="08DAE40C9ACB463392B67443E28CDD8B"/>
        </w:placeholder>
        <w:temporary/>
        <w:showingPlcHdr/>
        <w15:appearance w15:val="hidden"/>
      </w:sdtPr>
      <w:sdtEndPr/>
      <w:sdtContent>
        <w:r w:rsidR="008714C6">
          <w:t>[Type here]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table with title, name and page number"/>
    </w:tblPr>
    <w:tblGrid>
      <w:gridCol w:w="4680"/>
      <w:gridCol w:w="4680"/>
    </w:tblGrid>
    <w:tr w:rsidR="008714C6" w14:paraId="4F53F019" w14:textId="77777777">
      <w:tc>
        <w:tcPr>
          <w:tcW w:w="4675" w:type="dxa"/>
        </w:tcPr>
        <w:p w14:paraId="4F53F017" w14:textId="25EB9E61" w:rsidR="008714C6" w:rsidRDefault="00E03A22">
          <w:pPr>
            <w:pStyle w:val="Footer"/>
          </w:pPr>
          <w:sdt>
            <w:sdtPr>
              <w:alias w:val="Title"/>
              <w:tag w:val=""/>
              <w:id w:val="956298023"/>
              <w:placeholder>
                <w:docPart w:val="13AC0B7C0A5243DA980214B964A30E4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8714C6">
                <w:t>Programming - AT1</w:t>
              </w:r>
            </w:sdtContent>
          </w:sdt>
          <w:r w:rsidR="008714C6">
            <w:t xml:space="preserve"> |</w:t>
          </w:r>
          <w:r w:rsidR="008714C6">
            <w:rPr>
              <w:rStyle w:val="Heading2Char"/>
              <w:rFonts w:asciiTheme="minorHAnsi" w:eastAsiaTheme="minorEastAsia" w:hAnsiTheme="minorHAnsi" w:cstheme="minorBidi"/>
              <w:sz w:val="22"/>
              <w:szCs w:val="22"/>
            </w:rPr>
            <w:t xml:space="preserve"> </w:t>
          </w:r>
          <w:sdt>
            <w:sdtPr>
              <w:rPr>
                <w:rStyle w:val="Heading2Char"/>
                <w:rFonts w:asciiTheme="minorHAnsi" w:eastAsiaTheme="minorEastAsia" w:hAnsiTheme="minorHAnsi" w:cstheme="minorBidi"/>
                <w:sz w:val="22"/>
                <w:szCs w:val="22"/>
              </w:rPr>
              <w:alias w:val="Your Name"/>
              <w:tag w:val=""/>
              <w:id w:val="-2064167769"/>
              <w:placeholder>
                <w:docPart w:val="FA646ABB57DA490F877C06C26A94FF0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>
              <w:rPr>
                <w:rStyle w:val="DefaultParagraphFont"/>
                <w:rFonts w:ascii="Arial" w:hAnsi="Arial"/>
              </w:rPr>
            </w:sdtEndPr>
            <w:sdtContent>
              <w:r w:rsidR="008714C6">
                <w:rPr>
                  <w:rStyle w:val="Heading2Char"/>
                  <w:rFonts w:asciiTheme="minorHAnsi" w:eastAsiaTheme="minorEastAsia" w:hAnsiTheme="minorHAnsi" w:cstheme="minorBidi"/>
                  <w:sz w:val="22"/>
                  <w:szCs w:val="22"/>
                </w:rPr>
                <w:t>{Grace Garrett} {13260436}</w:t>
              </w:r>
            </w:sdtContent>
          </w:sdt>
        </w:p>
      </w:tc>
      <w:tc>
        <w:tcPr>
          <w:tcW w:w="4675" w:type="dxa"/>
        </w:tcPr>
        <w:p w14:paraId="4F53F018" w14:textId="54B24CDF" w:rsidR="008714C6" w:rsidRDefault="008714C6"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C509A6">
            <w:rPr>
              <w:noProof/>
            </w:rPr>
            <w:t>19</w:t>
          </w:r>
          <w:r>
            <w:fldChar w:fldCharType="end"/>
          </w:r>
          <w:r>
            <w:t xml:space="preserve"> of 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SECTIONPAGES  \* Arabic  \* MERGEFORMAT </w:instrText>
          </w:r>
          <w:r>
            <w:rPr>
              <w:noProof/>
            </w:rPr>
            <w:fldChar w:fldCharType="separate"/>
          </w:r>
          <w:r w:rsidR="00C509A6"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</w:tc>
    </w:tr>
  </w:tbl>
  <w:p w14:paraId="4F53F01A" w14:textId="77777777" w:rsidR="008714C6" w:rsidRDefault="008714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53F01B" w14:textId="1FDE3B80" w:rsidR="008714C6" w:rsidRDefault="00E03A22">
    <w:pPr>
      <w:pStyle w:val="Footer"/>
    </w:pPr>
    <w:sdt>
      <w:sdtPr>
        <w:alias w:val="Title"/>
        <w:tag w:val=""/>
        <w:id w:val="1325624233"/>
        <w:placeholder>
          <w:docPart w:val="13AC0B7C0A5243DA980214B964A30E4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714C6">
          <w:t>Programming - AT1</w:t>
        </w:r>
      </w:sdtContent>
    </w:sdt>
    <w:r w:rsidR="008714C6">
      <w:t xml:space="preserve"> | </w:t>
    </w:r>
    <w:sdt>
      <w:sdtPr>
        <w:rPr>
          <w:rStyle w:val="Heading2Char"/>
          <w:rFonts w:asciiTheme="minorHAnsi" w:eastAsiaTheme="minorEastAsia" w:hAnsiTheme="minorHAnsi" w:cstheme="minorBidi"/>
          <w:sz w:val="22"/>
          <w:szCs w:val="22"/>
        </w:rPr>
        <w:alias w:val="Your Name"/>
        <w:tag w:val=""/>
        <w:id w:val="1581332215"/>
        <w:placeholder>
          <w:docPart w:val="FA646ABB57DA490F877C06C26A94FF08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>
        <w:rPr>
          <w:rStyle w:val="DefaultParagraphFont"/>
          <w:rFonts w:ascii="Arial" w:hAnsi="Arial"/>
        </w:rPr>
      </w:sdtEndPr>
      <w:sdtContent>
        <w:r w:rsidR="008714C6">
          <w:rPr>
            <w:rStyle w:val="Heading2Char"/>
            <w:rFonts w:asciiTheme="minorHAnsi" w:eastAsiaTheme="minorEastAsia" w:hAnsiTheme="minorHAnsi" w:cstheme="minorBidi"/>
            <w:sz w:val="22"/>
            <w:szCs w:val="22"/>
          </w:rPr>
          <w:t>{Grace Garrett} {13260436}</w:t>
        </w:r>
      </w:sdtContent>
    </w:sdt>
    <w:r w:rsidR="008714C6">
      <w:ptab w:relativeTo="margin" w:alignment="right" w:leader="none"/>
    </w:r>
    <w:r w:rsidR="008714C6">
      <w:t xml:space="preserve">Page </w:t>
    </w:r>
    <w:r w:rsidR="008714C6">
      <w:fldChar w:fldCharType="begin"/>
    </w:r>
    <w:r w:rsidR="008714C6">
      <w:instrText xml:space="preserve"> PAGE  \* Arabic  \* MERGEFORMAT </w:instrText>
    </w:r>
    <w:r w:rsidR="008714C6">
      <w:fldChar w:fldCharType="separate"/>
    </w:r>
    <w:r w:rsidR="008714C6">
      <w:rPr>
        <w:noProof/>
      </w:rPr>
      <w:t>2</w:t>
    </w:r>
    <w:r w:rsidR="008714C6">
      <w:fldChar w:fldCharType="end"/>
    </w:r>
    <w:r w:rsidR="008714C6">
      <w:t xml:space="preserve"> of </w:t>
    </w:r>
    <w:r w:rsidR="008714C6">
      <w:rPr>
        <w:noProof/>
      </w:rPr>
      <w:fldChar w:fldCharType="begin"/>
    </w:r>
    <w:r w:rsidR="008714C6">
      <w:rPr>
        <w:noProof/>
      </w:rPr>
      <w:instrText xml:space="preserve"> NUMPAGES  \* Arabic  \* MERGEFORMAT </w:instrText>
    </w:r>
    <w:r w:rsidR="008714C6">
      <w:rPr>
        <w:noProof/>
      </w:rPr>
      <w:fldChar w:fldCharType="separate"/>
    </w:r>
    <w:r w:rsidR="008714C6">
      <w:rPr>
        <w:noProof/>
      </w:rPr>
      <w:t>3</w:t>
    </w:r>
    <w:r w:rsidR="008714C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F74A04" w14:textId="77777777" w:rsidR="00E03A22" w:rsidRDefault="00E03A22">
      <w:pPr>
        <w:spacing w:after="0" w:line="240" w:lineRule="auto"/>
      </w:pPr>
      <w:r>
        <w:separator/>
      </w:r>
    </w:p>
  </w:footnote>
  <w:footnote w:type="continuationSeparator" w:id="0">
    <w:p w14:paraId="4AB7A34D" w14:textId="77777777" w:rsidR="00E03A22" w:rsidRDefault="00E03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60921"/>
    <w:multiLevelType w:val="multilevel"/>
    <w:tmpl w:val="B6CA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E7F82"/>
    <w:multiLevelType w:val="multilevel"/>
    <w:tmpl w:val="C48E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22337"/>
    <w:multiLevelType w:val="hybridMultilevel"/>
    <w:tmpl w:val="3F6A30B0"/>
    <w:lvl w:ilvl="0" w:tplc="DFE60A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612C2B"/>
    <w:multiLevelType w:val="hybridMultilevel"/>
    <w:tmpl w:val="2E524D66"/>
    <w:lvl w:ilvl="0" w:tplc="1E94962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E39EF"/>
    <w:multiLevelType w:val="multilevel"/>
    <w:tmpl w:val="A2DE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424F4"/>
    <w:multiLevelType w:val="multilevel"/>
    <w:tmpl w:val="D244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51A62"/>
    <w:multiLevelType w:val="multilevel"/>
    <w:tmpl w:val="CE4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500C0"/>
    <w:multiLevelType w:val="hybridMultilevel"/>
    <w:tmpl w:val="75B04A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1E50A8"/>
    <w:multiLevelType w:val="multilevel"/>
    <w:tmpl w:val="EDEE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622FD"/>
    <w:multiLevelType w:val="multilevel"/>
    <w:tmpl w:val="01D0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851BC"/>
    <w:multiLevelType w:val="multilevel"/>
    <w:tmpl w:val="A9B4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27867"/>
    <w:multiLevelType w:val="hybridMultilevel"/>
    <w:tmpl w:val="3F6A30B0"/>
    <w:lvl w:ilvl="0" w:tplc="DFE60A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C7181F"/>
    <w:multiLevelType w:val="multilevel"/>
    <w:tmpl w:val="1C04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533E9"/>
    <w:multiLevelType w:val="multilevel"/>
    <w:tmpl w:val="7F9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72F00"/>
    <w:multiLevelType w:val="hybridMultilevel"/>
    <w:tmpl w:val="3F6A30B0"/>
    <w:lvl w:ilvl="0" w:tplc="DFE60A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C426849"/>
    <w:multiLevelType w:val="multilevel"/>
    <w:tmpl w:val="EBE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61DD3"/>
    <w:multiLevelType w:val="multilevel"/>
    <w:tmpl w:val="B5CA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E4ADD"/>
    <w:multiLevelType w:val="multilevel"/>
    <w:tmpl w:val="AB4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2"/>
  </w:num>
  <w:num w:numId="4">
    <w:abstractNumId w:val="3"/>
  </w:num>
  <w:num w:numId="5">
    <w:abstractNumId w:val="5"/>
  </w:num>
  <w:num w:numId="6">
    <w:abstractNumId w:val="9"/>
  </w:num>
  <w:num w:numId="7">
    <w:abstractNumId w:val="4"/>
  </w:num>
  <w:num w:numId="8">
    <w:abstractNumId w:val="0"/>
  </w:num>
  <w:num w:numId="9">
    <w:abstractNumId w:val="17"/>
  </w:num>
  <w:num w:numId="10">
    <w:abstractNumId w:val="8"/>
  </w:num>
  <w:num w:numId="11">
    <w:abstractNumId w:val="16"/>
  </w:num>
  <w:num w:numId="12">
    <w:abstractNumId w:val="13"/>
  </w:num>
  <w:num w:numId="13">
    <w:abstractNumId w:val="10"/>
  </w:num>
  <w:num w:numId="14">
    <w:abstractNumId w:val="15"/>
  </w:num>
  <w:num w:numId="15">
    <w:abstractNumId w:val="12"/>
  </w:num>
  <w:num w:numId="16">
    <w:abstractNumId w:val="6"/>
  </w:num>
  <w:num w:numId="17">
    <w:abstractNumId w:val="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764"/>
    <w:rsid w:val="00011696"/>
    <w:rsid w:val="00022A50"/>
    <w:rsid w:val="00050FF1"/>
    <w:rsid w:val="00064E06"/>
    <w:rsid w:val="00076709"/>
    <w:rsid w:val="00077677"/>
    <w:rsid w:val="00084BC6"/>
    <w:rsid w:val="0009726F"/>
    <w:rsid w:val="000A71D3"/>
    <w:rsid w:val="000D08E5"/>
    <w:rsid w:val="000D2993"/>
    <w:rsid w:val="000E47D6"/>
    <w:rsid w:val="00106AD2"/>
    <w:rsid w:val="00136B15"/>
    <w:rsid w:val="001812A5"/>
    <w:rsid w:val="00193E3C"/>
    <w:rsid w:val="001B2E7C"/>
    <w:rsid w:val="001D2BC2"/>
    <w:rsid w:val="002214A9"/>
    <w:rsid w:val="00237F3F"/>
    <w:rsid w:val="00261035"/>
    <w:rsid w:val="00283A5F"/>
    <w:rsid w:val="00284EF9"/>
    <w:rsid w:val="00290764"/>
    <w:rsid w:val="00297926"/>
    <w:rsid w:val="002B5F00"/>
    <w:rsid w:val="00394B6C"/>
    <w:rsid w:val="003C5CC4"/>
    <w:rsid w:val="003F2B04"/>
    <w:rsid w:val="004069C6"/>
    <w:rsid w:val="00417BE5"/>
    <w:rsid w:val="004875E4"/>
    <w:rsid w:val="004908EE"/>
    <w:rsid w:val="004B239E"/>
    <w:rsid w:val="004C1E19"/>
    <w:rsid w:val="004C6B0F"/>
    <w:rsid w:val="004F23F3"/>
    <w:rsid w:val="004F7D19"/>
    <w:rsid w:val="005467A5"/>
    <w:rsid w:val="0054704D"/>
    <w:rsid w:val="00573D71"/>
    <w:rsid w:val="005761BB"/>
    <w:rsid w:val="00577B2D"/>
    <w:rsid w:val="00586924"/>
    <w:rsid w:val="005B5DA9"/>
    <w:rsid w:val="005E7334"/>
    <w:rsid w:val="00601BC3"/>
    <w:rsid w:val="006277D9"/>
    <w:rsid w:val="0064023A"/>
    <w:rsid w:val="00645C20"/>
    <w:rsid w:val="0068201A"/>
    <w:rsid w:val="006A0793"/>
    <w:rsid w:val="006D0256"/>
    <w:rsid w:val="006F1A07"/>
    <w:rsid w:val="00723329"/>
    <w:rsid w:val="00771B62"/>
    <w:rsid w:val="007901A8"/>
    <w:rsid w:val="007A05D5"/>
    <w:rsid w:val="007E27F3"/>
    <w:rsid w:val="0080667B"/>
    <w:rsid w:val="008362CE"/>
    <w:rsid w:val="00852796"/>
    <w:rsid w:val="008714C6"/>
    <w:rsid w:val="0088676C"/>
    <w:rsid w:val="008A43BA"/>
    <w:rsid w:val="008B6D46"/>
    <w:rsid w:val="008C4CCF"/>
    <w:rsid w:val="008F1A1A"/>
    <w:rsid w:val="0093289D"/>
    <w:rsid w:val="009806A6"/>
    <w:rsid w:val="0099612C"/>
    <w:rsid w:val="009D53F2"/>
    <w:rsid w:val="009D7760"/>
    <w:rsid w:val="00A11C28"/>
    <w:rsid w:val="00A170F2"/>
    <w:rsid w:val="00A22E44"/>
    <w:rsid w:val="00A61E0F"/>
    <w:rsid w:val="00A72B5A"/>
    <w:rsid w:val="00A871DD"/>
    <w:rsid w:val="00A95430"/>
    <w:rsid w:val="00AD70D3"/>
    <w:rsid w:val="00B11234"/>
    <w:rsid w:val="00B13C45"/>
    <w:rsid w:val="00B34751"/>
    <w:rsid w:val="00B72E2F"/>
    <w:rsid w:val="00B978B0"/>
    <w:rsid w:val="00BB323E"/>
    <w:rsid w:val="00BD4758"/>
    <w:rsid w:val="00BD676E"/>
    <w:rsid w:val="00BF3FA5"/>
    <w:rsid w:val="00C145C8"/>
    <w:rsid w:val="00C32D36"/>
    <w:rsid w:val="00C47AB7"/>
    <w:rsid w:val="00C509A6"/>
    <w:rsid w:val="00CC71C8"/>
    <w:rsid w:val="00CD3C8C"/>
    <w:rsid w:val="00D4122A"/>
    <w:rsid w:val="00D83B9C"/>
    <w:rsid w:val="00D97245"/>
    <w:rsid w:val="00DC371C"/>
    <w:rsid w:val="00DD2CFB"/>
    <w:rsid w:val="00DF5894"/>
    <w:rsid w:val="00E03A22"/>
    <w:rsid w:val="00E34E30"/>
    <w:rsid w:val="00E4096C"/>
    <w:rsid w:val="00E609E5"/>
    <w:rsid w:val="00E71B30"/>
    <w:rsid w:val="00E84B00"/>
    <w:rsid w:val="00EB200D"/>
    <w:rsid w:val="00F62498"/>
    <w:rsid w:val="00FA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F53EFDD"/>
  <w15:chartTrackingRefBased/>
  <w15:docId w15:val="{F328092C-7BD9-4D01-90AC-E327A5E4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289D"/>
    <w:pPr>
      <w:spacing w:line="480" w:lineRule="auto"/>
      <w:ind w:left="7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240" w:after="240"/>
      <w:ind w:left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pPr>
      <w:keepNext/>
      <w:keepLines/>
      <w:spacing w:after="240" w:line="36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1"/>
    <w:qFormat/>
    <w:pPr>
      <w:keepNext/>
      <w:keepLines/>
      <w:spacing w:after="0"/>
      <w:ind w:right="720"/>
      <w:jc w:val="right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B112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spacing w:after="0" w:line="240" w:lineRule="auto"/>
      <w:ind w:left="0"/>
      <w:jc w:val="center"/>
    </w:pPr>
    <w:rPr>
      <w:rFonts w:asciiTheme="majorHAnsi" w:eastAsiaTheme="majorEastAsia" w:hAnsiTheme="majorHAnsi" w:cstheme="majorBidi"/>
      <w:color w:val="1F4E79" w:themeColor="accent1" w:themeShade="8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1F4E79" w:themeColor="accent1" w:themeShade="80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NoSpacing">
    <w:name w:val="No Spacing"/>
    <w:link w:val="NoSpacingChar"/>
    <w:uiPriority w:val="1"/>
    <w:qFormat/>
    <w:pPr>
      <w:spacing w:after="0" w:line="240" w:lineRule="auto"/>
      <w:ind w:left="720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Footer">
    <w:name w:val="footer"/>
    <w:basedOn w:val="Normal"/>
    <w:link w:val="FooterChar"/>
    <w:uiPriority w:val="2"/>
    <w:pPr>
      <w:tabs>
        <w:tab w:val="center" w:pos="4680"/>
        <w:tab w:val="right" w:pos="9360"/>
      </w:tabs>
      <w:spacing w:after="0" w:line="240" w:lineRule="auto"/>
      <w:ind w:left="0"/>
    </w:pPr>
    <w:rPr>
      <w:color w:val="2E74B5" w:themeColor="accent1" w:themeShade="BF"/>
    </w:rPr>
  </w:style>
  <w:style w:type="character" w:customStyle="1" w:styleId="FooterChar">
    <w:name w:val="Footer Char"/>
    <w:basedOn w:val="DefaultParagraphFont"/>
    <w:link w:val="Footer"/>
    <w:uiPriority w:val="2"/>
    <w:rPr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TOCHeading">
    <w:name w:val="TOC Heading"/>
    <w:basedOn w:val="Heading1"/>
    <w:next w:val="Normal"/>
    <w:uiPriority w:val="39"/>
    <w:unhideWhenUsed/>
    <w:qFormat/>
    <w:rsid w:val="00290764"/>
    <w:pPr>
      <w:spacing w:after="0" w:line="259" w:lineRule="auto"/>
      <w:outlineLvl w:val="9"/>
    </w:pPr>
    <w:rPr>
      <w:sz w:val="32"/>
      <w:szCs w:val="3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90764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90764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29076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9076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D83B9C"/>
    <w:p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1123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B11234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HTMLCode">
    <w:name w:val="HTML Code"/>
    <w:basedOn w:val="DefaultParagraphFont"/>
    <w:uiPriority w:val="99"/>
    <w:semiHidden/>
    <w:unhideWhenUsed/>
    <w:rsid w:val="00B112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hyperlink" Target="https://www.indeed.com/career-advice/career-development/ale-formula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www.digitalocean.com/community/tutorials/how-to-make-a-web-application-using-flask-in-python-3" TargetMode="External"/><Relationship Id="rId38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builtin.com/data-science/pseudocode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www.meegle.com/en_us/topics/debugging/debugging-documentation" TargetMode="External"/><Relationship Id="rId37" Type="http://schemas.openxmlformats.org/officeDocument/2006/relationships/footer" Target="footer2.xml"/><Relationship Id="rId40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www.w3schools.com/python/default.asp" TargetMode="External"/><Relationship Id="rId36" Type="http://schemas.openxmlformats.org/officeDocument/2006/relationships/hyperlink" Target="https://www.w3schools.com/html/default.asp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medium.com/@cwgem/documenting-debugging-processes-2707c46c5f8e" TargetMode="Externa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www.geeksforgeeks.org/dsa/how-to-write-a-pseudo-code/" TargetMode="External"/><Relationship Id="rId35" Type="http://schemas.openxmlformats.org/officeDocument/2006/relationships/hyperlink" Target="https://www.w3schools.com/css/default.asp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matheson1\AppData\Roaming\Microsoft\Templates\Term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5D84D86A55D46898229DCD9BC9A1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0F35-14AA-4142-9EEF-C31799806AEE}"/>
      </w:docPartPr>
      <w:docPartBody>
        <w:p w:rsidR="00C13862" w:rsidRDefault="00497256">
          <w:pPr>
            <w:pStyle w:val="A5D84D86A55D46898229DCD9BC9A1FBD"/>
          </w:pPr>
          <w:r>
            <w:t>[Term Paper Title]</w:t>
          </w:r>
        </w:p>
      </w:docPartBody>
    </w:docPart>
    <w:docPart>
      <w:docPartPr>
        <w:name w:val="122D1E12847F4A6BBD1A7E5CEC61E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073E0D-A530-48C5-A951-463B64AD6DB3}"/>
      </w:docPartPr>
      <w:docPartBody>
        <w:p w:rsidR="00C13862" w:rsidRDefault="00497256">
          <w:pPr>
            <w:pStyle w:val="122D1E12847F4A6BBD1A7E5CEC61E800"/>
          </w:pPr>
          <w:r>
            <w:t>[Your Name]</w:t>
          </w:r>
        </w:p>
      </w:docPartBody>
    </w:docPart>
    <w:docPart>
      <w:docPartPr>
        <w:name w:val="21EF3FFAC12249FA8DD017681A8435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D5A9D-5665-4E1F-89FF-85A5CE9C1563}"/>
      </w:docPartPr>
      <w:docPartBody>
        <w:p w:rsidR="00C13862" w:rsidRDefault="00497256">
          <w:pPr>
            <w:pStyle w:val="21EF3FFAC12249FA8DD017681A8435E7"/>
          </w:pPr>
          <w:r>
            <w:rPr>
              <w:rStyle w:val="Heading3Char"/>
            </w:rPr>
            <w:t>[Date]</w:t>
          </w:r>
        </w:p>
      </w:docPartBody>
    </w:docPart>
    <w:docPart>
      <w:docPartPr>
        <w:name w:val="08DAE40C9ACB463392B67443E28CDD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BDBE1-A563-4974-829A-B7A7337A194F}"/>
      </w:docPartPr>
      <w:docPartBody>
        <w:p w:rsidR="00C13862" w:rsidRDefault="00497256">
          <w:pPr>
            <w:pStyle w:val="08DAE40C9ACB463392B67443E28CDD8B"/>
          </w:pPr>
          <w:r>
            <w:t>Results</w:t>
          </w:r>
        </w:p>
      </w:docPartBody>
    </w:docPart>
    <w:docPart>
      <w:docPartPr>
        <w:name w:val="13AC0B7C0A5243DA980214B964A30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C5ECB-29C2-4E6C-A522-CE60F1ED8029}"/>
      </w:docPartPr>
      <w:docPartBody>
        <w:p w:rsidR="00C13862" w:rsidRDefault="00497256">
          <w:pPr>
            <w:pStyle w:val="13AC0B7C0A5243DA980214B964A30E46"/>
          </w:pPr>
          <w:r>
            <w:t>[</w:t>
          </w:r>
          <w:r>
            <w:rPr>
              <w:rStyle w:val="PlaceholderText"/>
            </w:rPr>
            <w:t>Title of Term Paper]</w:t>
          </w:r>
        </w:p>
      </w:docPartBody>
    </w:docPart>
    <w:docPart>
      <w:docPartPr>
        <w:name w:val="FA646ABB57DA490F877C06C26A94FF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D75BD-1690-431A-A7F5-D2831ED042F6}"/>
      </w:docPartPr>
      <w:docPartBody>
        <w:p w:rsidR="00C13862" w:rsidRDefault="00497256">
          <w:pPr>
            <w:pStyle w:val="FA646ABB57DA490F877C06C26A94FF08"/>
          </w:pPr>
          <w:r>
            <w:rPr>
              <w:rStyle w:val="PlaceholderText"/>
            </w:rPr>
            <w:t>[</w:t>
          </w:r>
          <w:r>
            <w:t>Your Name</w:t>
          </w:r>
          <w:r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56"/>
    <w:rsid w:val="00107D79"/>
    <w:rsid w:val="00275C5F"/>
    <w:rsid w:val="00497256"/>
    <w:rsid w:val="004D1C94"/>
    <w:rsid w:val="005168ED"/>
    <w:rsid w:val="005F45C0"/>
    <w:rsid w:val="00652421"/>
    <w:rsid w:val="00685446"/>
    <w:rsid w:val="0074082E"/>
    <w:rsid w:val="008E58A8"/>
    <w:rsid w:val="00AE4A37"/>
    <w:rsid w:val="00C13862"/>
    <w:rsid w:val="00E3099E"/>
    <w:rsid w:val="00EE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240" w:after="240" w:line="48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1"/>
    <w:qFormat/>
    <w:pPr>
      <w:keepNext/>
      <w:keepLines/>
      <w:spacing w:after="0" w:line="480" w:lineRule="auto"/>
      <w:ind w:left="720" w:right="720"/>
      <w:jc w:val="right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5D84D86A55D46898229DCD9BC9A1FBD">
    <w:name w:val="A5D84D86A55D46898229DCD9BC9A1FBD"/>
  </w:style>
  <w:style w:type="paragraph" w:customStyle="1" w:styleId="122D1E12847F4A6BBD1A7E5CEC61E800">
    <w:name w:val="122D1E12847F4A6BBD1A7E5CEC61E800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5DCC2827C9540C6A1BEF0DDCE8C24CA">
    <w:name w:val="55DCC2827C9540C6A1BEF0DDCE8C24CA"/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n-US" w:eastAsia="en-US"/>
    </w:rPr>
  </w:style>
  <w:style w:type="paragraph" w:customStyle="1" w:styleId="21EF3FFAC12249FA8DD017681A8435E7">
    <w:name w:val="21EF3FFAC12249FA8DD017681A8435E7"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2E74B5" w:themeColor="accent1" w:themeShade="BF"/>
      <w:sz w:val="28"/>
      <w:szCs w:val="28"/>
      <w:lang w:val="en-US" w:eastAsia="en-US"/>
    </w:rPr>
  </w:style>
  <w:style w:type="paragraph" w:customStyle="1" w:styleId="805C489E32EE47E6901B286B77E50C33">
    <w:name w:val="805C489E32EE47E6901B286B77E50C33"/>
  </w:style>
  <w:style w:type="paragraph" w:customStyle="1" w:styleId="0434C411C20F44CA9C1A05040BAEAC4B">
    <w:name w:val="0434C411C20F44CA9C1A05040BAEAC4B"/>
  </w:style>
  <w:style w:type="paragraph" w:customStyle="1" w:styleId="1E08B3E20693494687FEDC562D855DE7">
    <w:name w:val="1E08B3E20693494687FEDC562D855DE7"/>
  </w:style>
  <w:style w:type="paragraph" w:customStyle="1" w:styleId="2750C9F119934F3BB8F8542EB7C993A1">
    <w:name w:val="2750C9F119934F3BB8F8542EB7C993A1"/>
  </w:style>
  <w:style w:type="paragraph" w:customStyle="1" w:styleId="80507501CB81467BBE8E1522C2564190">
    <w:name w:val="80507501CB81467BBE8E1522C2564190"/>
  </w:style>
  <w:style w:type="paragraph" w:customStyle="1" w:styleId="561270F55BFE4790AAC15294E0FF7F6F">
    <w:name w:val="561270F55BFE4790AAC15294E0FF7F6F"/>
  </w:style>
  <w:style w:type="paragraph" w:customStyle="1" w:styleId="793DF5FED13C4F62BE9093A10829656C">
    <w:name w:val="793DF5FED13C4F62BE9093A10829656C"/>
  </w:style>
  <w:style w:type="paragraph" w:customStyle="1" w:styleId="4C01D7F8910248A5A6F547B0357F46F5">
    <w:name w:val="4C01D7F8910248A5A6F547B0357F46F5"/>
  </w:style>
  <w:style w:type="paragraph" w:customStyle="1" w:styleId="EB31A06E3ED64827BC835BC1012C8674">
    <w:name w:val="EB31A06E3ED64827BC835BC1012C8674"/>
  </w:style>
  <w:style w:type="paragraph" w:customStyle="1" w:styleId="80F7610F558F4861AEB34E2F47B21488">
    <w:name w:val="80F7610F558F4861AEB34E2F47B21488"/>
  </w:style>
  <w:style w:type="paragraph" w:customStyle="1" w:styleId="08DAE40C9ACB463392B67443E28CDD8B">
    <w:name w:val="08DAE40C9ACB463392B67443E28CDD8B"/>
  </w:style>
  <w:style w:type="paragraph" w:customStyle="1" w:styleId="A098373EA8294FF0B1296EF78642196E">
    <w:name w:val="A098373EA8294FF0B1296EF78642196E"/>
  </w:style>
  <w:style w:type="paragraph" w:customStyle="1" w:styleId="7D8151DE1B09490097F8F5D8F68CD432">
    <w:name w:val="7D8151DE1B09490097F8F5D8F68CD432"/>
  </w:style>
  <w:style w:type="paragraph" w:customStyle="1" w:styleId="715B8DCD4BE445A2B9CE19A9AEC7D347">
    <w:name w:val="715B8DCD4BE445A2B9CE19A9AEC7D347"/>
  </w:style>
  <w:style w:type="paragraph" w:customStyle="1" w:styleId="8F12A2D5FA0B453483AB677852EB5F78">
    <w:name w:val="8F12A2D5FA0B453483AB677852EB5F78"/>
  </w:style>
  <w:style w:type="paragraph" w:customStyle="1" w:styleId="EDC8BB18D7324EDFA73DFA656CF1960D">
    <w:name w:val="EDC8BB18D7324EDFA73DFA656CF1960D"/>
  </w:style>
  <w:style w:type="paragraph" w:customStyle="1" w:styleId="D3A1E196D23E4A6C992624AA57950C52">
    <w:name w:val="D3A1E196D23E4A6C992624AA57950C52"/>
  </w:style>
  <w:style w:type="paragraph" w:customStyle="1" w:styleId="C4BB250FF978430FBBCAAF43B8AC0A96">
    <w:name w:val="C4BB250FF978430FBBCAAF43B8AC0A96"/>
  </w:style>
  <w:style w:type="paragraph" w:customStyle="1" w:styleId="C77F190C85E1472783A7F00D9AB8EF76">
    <w:name w:val="C77F190C85E1472783A7F00D9AB8EF76"/>
  </w:style>
  <w:style w:type="paragraph" w:customStyle="1" w:styleId="BF6A5EDF9F3440ABB1CA3354BD8FCD82">
    <w:name w:val="BF6A5EDF9F3440ABB1CA3354BD8FCD82"/>
  </w:style>
  <w:style w:type="paragraph" w:customStyle="1" w:styleId="7AC453004F9442F4B4CE54A7DFEEC999">
    <w:name w:val="7AC453004F9442F4B4CE54A7DFEEC999"/>
  </w:style>
  <w:style w:type="paragraph" w:customStyle="1" w:styleId="6216657ABC0C4944B631BAF7E2969762">
    <w:name w:val="6216657ABC0C4944B631BAF7E2969762"/>
  </w:style>
  <w:style w:type="paragraph" w:customStyle="1" w:styleId="13AC0B7C0A5243DA980214B964A30E46">
    <w:name w:val="13AC0B7C0A5243DA980214B964A30E46"/>
  </w:style>
  <w:style w:type="paragraph" w:customStyle="1" w:styleId="FA646ABB57DA490F877C06C26A94FF08">
    <w:name w:val="FA646ABB57DA490F877C06C26A94FF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rm paper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C76E5-D8A0-438C-9BB2-28E1EDEBC9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C3A182-707D-4DD3-AFBD-484D6582C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Term paper</Template>
  <TotalTime>1268</TotalTime>
  <Pages>22</Pages>
  <Words>3100</Words>
  <Characters>17672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- AT1</vt:lpstr>
    </vt:vector>
  </TitlesOfParts>
  <Company/>
  <LinksUpToDate>false</LinksUpToDate>
  <CharactersWithSpaces>20731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- AT1</dc:title>
  <dc:subject/>
  <dc:creator>{Grace Garrett} {13260436}</dc:creator>
  <cp:keywords/>
  <dc:description/>
  <cp:lastModifiedBy>Admin</cp:lastModifiedBy>
  <cp:revision>11</cp:revision>
  <dcterms:created xsi:type="dcterms:W3CDTF">2025-09-18T01:25:00Z</dcterms:created>
  <dcterms:modified xsi:type="dcterms:W3CDTF">2025-11-07T01:30:00Z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TC040221229991</vt:lpwstr>
  </property>
  <property fmtid="{D5CDD505-2E9C-101B-9397-08002B2CF9AE}" pid="3" name="MSIP_Label_3bedccae-fbdb-4b15-bafd-3212e249d506_Enabled">
    <vt:lpwstr>true</vt:lpwstr>
  </property>
  <property fmtid="{D5CDD505-2E9C-101B-9397-08002B2CF9AE}" pid="4" name="MSIP_Label_3bedccae-fbdb-4b15-bafd-3212e249d506_SetDate">
    <vt:lpwstr>2022-05-16T10:17:10Z</vt:lpwstr>
  </property>
  <property fmtid="{D5CDD505-2E9C-101B-9397-08002B2CF9AE}" pid="5" name="MSIP_Label_3bedccae-fbdb-4b15-bafd-3212e249d506_Method">
    <vt:lpwstr>Privileged</vt:lpwstr>
  </property>
  <property fmtid="{D5CDD505-2E9C-101B-9397-08002B2CF9AE}" pid="6" name="MSIP_Label_3bedccae-fbdb-4b15-bafd-3212e249d506_Name">
    <vt:lpwstr>No Business Impact</vt:lpwstr>
  </property>
  <property fmtid="{D5CDD505-2E9C-101B-9397-08002B2CF9AE}" pid="7" name="MSIP_Label_3bedccae-fbdb-4b15-bafd-3212e249d506_SiteId">
    <vt:lpwstr>e0bfa577-8ee6-4579-ab84-752a3ceaf5b4</vt:lpwstr>
  </property>
  <property fmtid="{D5CDD505-2E9C-101B-9397-08002B2CF9AE}" pid="8" name="MSIP_Label_3bedccae-fbdb-4b15-bafd-3212e249d506_ActionId">
    <vt:lpwstr>3a089148-6f9d-48ff-be59-dae8752667fb</vt:lpwstr>
  </property>
  <property fmtid="{D5CDD505-2E9C-101B-9397-08002B2CF9AE}" pid="9" name="MSIP_Label_3bedccae-fbdb-4b15-bafd-3212e249d506_ContentBits">
    <vt:lpwstr>0</vt:lpwstr>
  </property>
</Properties>
</file>